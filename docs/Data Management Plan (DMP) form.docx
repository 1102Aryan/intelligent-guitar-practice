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44CB" w14:textId="17F7F697" w:rsidR="00FC08A4" w:rsidRPr="003D2469" w:rsidRDefault="00FC08A4" w:rsidP="00FC08A4">
      <w:pPr>
        <w:rPr>
          <w:rFonts w:ascii="Verdana" w:hAnsi="Verdan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2722"/>
        <w:gridCol w:w="5783"/>
      </w:tblGrid>
      <w:tr w:rsidR="00FC08A4" w:rsidRPr="003D2469" w14:paraId="6D0C919D" w14:textId="77777777" w:rsidTr="00CE70B0">
        <w:tc>
          <w:tcPr>
            <w:tcW w:w="9180" w:type="dxa"/>
            <w:gridSpan w:val="3"/>
          </w:tcPr>
          <w:p w14:paraId="63132193" w14:textId="77777777" w:rsidR="00FC08A4" w:rsidRPr="003D2469" w:rsidRDefault="00FC08A4" w:rsidP="00CE70B0">
            <w:pPr>
              <w:rPr>
                <w:rFonts w:ascii="Verdana" w:hAnsi="Verdana"/>
                <w:sz w:val="20"/>
                <w:szCs w:val="20"/>
              </w:rPr>
            </w:pPr>
          </w:p>
          <w:p w14:paraId="036BF51F" w14:textId="599AAFCE" w:rsidR="00FC08A4" w:rsidRPr="003D2469" w:rsidRDefault="00F75FF1" w:rsidP="003D2469">
            <w:pPr>
              <w:spacing w:after="120"/>
              <w:jc w:val="center"/>
              <w:rPr>
                <w:rFonts w:ascii="Verdana" w:hAnsi="Verdana" w:cstheme="minorHAnsi"/>
                <w:b/>
                <w:bCs/>
                <w:sz w:val="28"/>
                <w:szCs w:val="28"/>
              </w:rPr>
            </w:pPr>
            <w:r w:rsidRPr="003D2469">
              <w:rPr>
                <w:rFonts w:ascii="Verdana" w:hAnsi="Verdana" w:cstheme="minorHAnsi"/>
                <w:b/>
                <w:bCs/>
                <w:sz w:val="28"/>
                <w:szCs w:val="28"/>
              </w:rPr>
              <w:t>Data Management Plan</w:t>
            </w:r>
            <w:r w:rsidR="006C689B" w:rsidRPr="003D2469">
              <w:rPr>
                <w:rFonts w:ascii="Verdana" w:hAnsi="Verdana" w:cstheme="minorHAnsi"/>
                <w:b/>
                <w:bCs/>
                <w:sz w:val="28"/>
                <w:szCs w:val="28"/>
              </w:rPr>
              <w:t xml:space="preserve"> (DMP)</w:t>
            </w:r>
          </w:p>
          <w:p w14:paraId="1E574ADA" w14:textId="0E3F1805" w:rsidR="00056898" w:rsidRDefault="00056898" w:rsidP="00556215">
            <w:pPr>
              <w:spacing w:after="120"/>
              <w:jc w:val="center"/>
              <w:rPr>
                <w:rFonts w:ascii="Verdana" w:hAnsi="Verdana" w:cstheme="minorHAnsi"/>
                <w:b/>
                <w:bCs/>
              </w:rPr>
            </w:pPr>
            <w:r w:rsidRPr="003D2469">
              <w:rPr>
                <w:rFonts w:ascii="Verdana" w:hAnsi="Verdana" w:cstheme="minorHAnsi"/>
                <w:b/>
                <w:bCs/>
              </w:rPr>
              <w:t>Asset Inventory</w:t>
            </w:r>
          </w:p>
          <w:p w14:paraId="2589363C" w14:textId="00C34ACE" w:rsidR="00556215" w:rsidRPr="00556215" w:rsidRDefault="00556215" w:rsidP="00F75FF1">
            <w:pPr>
              <w:jc w:val="center"/>
              <w:rPr>
                <w:rFonts w:ascii="Verdana" w:hAnsi="Verdana" w:cstheme="minorHAnsi"/>
                <w:i/>
                <w:iCs/>
                <w:sz w:val="20"/>
                <w:szCs w:val="20"/>
              </w:rPr>
            </w:pPr>
            <w:r w:rsidRPr="00556215">
              <w:rPr>
                <w:rFonts w:ascii="Verdana" w:hAnsi="Verdana" w:cstheme="minorHAnsi"/>
                <w:i/>
                <w:iCs/>
                <w:sz w:val="20"/>
                <w:szCs w:val="20"/>
              </w:rPr>
              <w:t xml:space="preserve">Answer all questions </w:t>
            </w:r>
          </w:p>
          <w:p w14:paraId="2D27DB15" w14:textId="5E80849A" w:rsidR="00C27C75" w:rsidRPr="003D2469" w:rsidRDefault="00C27C75" w:rsidP="00CE70B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FC08A4" w:rsidRPr="003D2469" w14:paraId="7719E46C" w14:textId="77777777" w:rsidTr="00CE70B0">
        <w:tc>
          <w:tcPr>
            <w:tcW w:w="675" w:type="dxa"/>
            <w:tcBorders>
              <w:bottom w:val="single" w:sz="4" w:space="0" w:color="auto"/>
              <w:right w:val="nil"/>
            </w:tcBorders>
          </w:tcPr>
          <w:p w14:paraId="163B1DD6" w14:textId="77777777" w:rsidR="00FC08A4" w:rsidRPr="003D2469" w:rsidRDefault="00FC08A4" w:rsidP="00CE70B0">
            <w:pPr>
              <w:rPr>
                <w:rFonts w:ascii="Verdana" w:hAnsi="Verdana"/>
                <w:b/>
                <w:sz w:val="20"/>
                <w:szCs w:val="20"/>
              </w:rPr>
            </w:pPr>
          </w:p>
          <w:p w14:paraId="74F4607F" w14:textId="77777777" w:rsidR="00FC08A4" w:rsidRPr="003D2469" w:rsidRDefault="00FC08A4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1.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5E26EC75" w14:textId="77777777" w:rsidR="00FC08A4" w:rsidRPr="003D2469" w:rsidRDefault="00FC08A4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</w:p>
          <w:p w14:paraId="2DD8E39F" w14:textId="275B197F" w:rsidR="00F75FF1" w:rsidRPr="003D2469" w:rsidRDefault="00FC08A4" w:rsidP="00F75FF1">
            <w:pPr>
              <w:rPr>
                <w:rFonts w:ascii="Verdana" w:hAnsi="Verdana" w:cstheme="minorHAnsi"/>
                <w:i/>
                <w:iCs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Title of </w:t>
            </w:r>
            <w:r w:rsidR="00F75FF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the </w:t>
            </w:r>
            <w:r w:rsidR="006C689B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d</w:t>
            </w:r>
            <w:r w:rsidR="00F75FF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ata </w:t>
            </w:r>
            <w:r w:rsidR="006C689B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a</w:t>
            </w:r>
            <w:r w:rsidR="00F75FF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sset</w:t>
            </w:r>
            <w:r w:rsidR="00F75FF1" w:rsidRPr="003D2469">
              <w:rPr>
                <w:rFonts w:ascii="Verdana" w:hAnsi="Verdana" w:cstheme="minorHAnsi"/>
                <w:sz w:val="20"/>
                <w:szCs w:val="20"/>
              </w:rPr>
              <w:t>:</w:t>
            </w:r>
            <w:r w:rsidR="009D2932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9F0086">
              <w:rPr>
                <w:rFonts w:ascii="Verdana" w:hAnsi="Verdana" w:cstheme="minorHAnsi"/>
                <w:sz w:val="20"/>
                <w:szCs w:val="20"/>
              </w:rPr>
              <w:t>Intelligent Guitar Practice Tool</w:t>
            </w:r>
          </w:p>
          <w:p w14:paraId="1C35AAEA" w14:textId="68D67D92" w:rsidR="00F75FF1" w:rsidRPr="003D2469" w:rsidRDefault="00F75FF1" w:rsidP="00F75FF1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e.g., the project </w:t>
            </w:r>
            <w:r w:rsidR="006E21C4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or study </w:t>
            </w: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>name</w:t>
            </w:r>
          </w:p>
          <w:p w14:paraId="381ACC3C" w14:textId="77777777" w:rsidR="00FC08A4" w:rsidRPr="003D2469" w:rsidRDefault="00FC08A4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FC08A4" w:rsidRPr="003D2469" w14:paraId="114AA353" w14:textId="77777777" w:rsidTr="00F462EE">
        <w:tc>
          <w:tcPr>
            <w:tcW w:w="675" w:type="dxa"/>
            <w:tcBorders>
              <w:bottom w:val="nil"/>
              <w:right w:val="nil"/>
            </w:tcBorders>
          </w:tcPr>
          <w:p w14:paraId="482BBB2D" w14:textId="77777777" w:rsidR="00FC08A4" w:rsidRPr="003D2469" w:rsidRDefault="00FC08A4" w:rsidP="00CE70B0">
            <w:pPr>
              <w:rPr>
                <w:rFonts w:ascii="Verdana" w:hAnsi="Verdana"/>
                <w:sz w:val="20"/>
                <w:szCs w:val="20"/>
              </w:rPr>
            </w:pPr>
          </w:p>
          <w:p w14:paraId="50B89A4B" w14:textId="65C53E9B" w:rsidR="00FC08A4" w:rsidRPr="003D2469" w:rsidRDefault="003C48B3" w:rsidP="00CE70B0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2</w:t>
            </w:r>
            <w:r w:rsidR="00FC08A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2722" w:type="dxa"/>
            <w:tcBorders>
              <w:left w:val="nil"/>
              <w:bottom w:val="nil"/>
              <w:right w:val="single" w:sz="4" w:space="0" w:color="auto"/>
            </w:tcBorders>
          </w:tcPr>
          <w:p w14:paraId="55040D21" w14:textId="77777777" w:rsidR="00FC08A4" w:rsidRPr="003D2469" w:rsidRDefault="00FC08A4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283C9ED" w14:textId="77777777" w:rsidR="00FC08A4" w:rsidRPr="003D2469" w:rsidRDefault="003C48B3" w:rsidP="00CE70B0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Data owner</w:t>
            </w:r>
            <w:r w:rsidR="00FC08A4" w:rsidRPr="003D2469">
              <w:rPr>
                <w:rFonts w:ascii="Verdana" w:hAnsi="Verdana" w:cstheme="minorHAnsi"/>
                <w:bCs/>
                <w:sz w:val="20"/>
                <w:szCs w:val="20"/>
              </w:rPr>
              <w:t>:</w:t>
            </w:r>
          </w:p>
          <w:p w14:paraId="527FA429" w14:textId="77777777" w:rsidR="00F462EE" w:rsidRDefault="00F462EE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</w:p>
          <w:p w14:paraId="5D9583FA" w14:textId="3307EF9A" w:rsidR="00152821" w:rsidRPr="003D2469" w:rsidRDefault="00152821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Nominated replacement:</w:t>
            </w:r>
          </w:p>
        </w:tc>
        <w:tc>
          <w:tcPr>
            <w:tcW w:w="5783" w:type="dxa"/>
            <w:tcBorders>
              <w:left w:val="single" w:sz="4" w:space="0" w:color="auto"/>
              <w:bottom w:val="nil"/>
            </w:tcBorders>
          </w:tcPr>
          <w:p w14:paraId="16C75488" w14:textId="77777777" w:rsidR="00FC08A4" w:rsidRPr="003D2469" w:rsidRDefault="00FC08A4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76827E9" w14:textId="51CED074" w:rsidR="003C48B3" w:rsidRPr="003D2469" w:rsidRDefault="0086641F" w:rsidP="00CE70B0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Aryan Sunil </w:t>
            </w:r>
            <w:proofErr w:type="spellStart"/>
            <w:r>
              <w:rPr>
                <w:rFonts w:ascii="Verdana" w:hAnsi="Verdana" w:cstheme="minorHAnsi"/>
                <w:sz w:val="20"/>
                <w:szCs w:val="20"/>
              </w:rPr>
              <w:t>TheStudent</w:t>
            </w:r>
            <w:proofErr w:type="spellEnd"/>
          </w:p>
          <w:p w14:paraId="235C4D76" w14:textId="77777777" w:rsidR="00F462EE" w:rsidRDefault="00F462EE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A8C5943" w14:textId="77777777" w:rsidR="00294791" w:rsidRDefault="00294791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BF50196" w14:textId="644F6C23" w:rsidR="00152821" w:rsidRPr="003D2469" w:rsidRDefault="0086641F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Juan Martinez Avila </w:t>
            </w:r>
            <w:proofErr w:type="spellStart"/>
            <w:r>
              <w:rPr>
                <w:rFonts w:ascii="Verdana" w:hAnsi="Verdana" w:cstheme="minorHAnsi"/>
                <w:sz w:val="20"/>
                <w:szCs w:val="20"/>
              </w:rPr>
              <w:t>TheSupervisor</w:t>
            </w:r>
            <w:proofErr w:type="spellEnd"/>
          </w:p>
        </w:tc>
      </w:tr>
      <w:tr w:rsidR="00FC08A4" w:rsidRPr="003D2469" w14:paraId="761316F5" w14:textId="77777777" w:rsidTr="00F462EE">
        <w:tc>
          <w:tcPr>
            <w:tcW w:w="675" w:type="dxa"/>
            <w:tcBorders>
              <w:top w:val="nil"/>
              <w:bottom w:val="nil"/>
              <w:right w:val="nil"/>
            </w:tcBorders>
          </w:tcPr>
          <w:p w14:paraId="776853BB" w14:textId="77777777" w:rsidR="00FC08A4" w:rsidRPr="003D2469" w:rsidRDefault="00FC08A4" w:rsidP="00CE70B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7642ED" w14:textId="77777777" w:rsidR="00FC08A4" w:rsidRPr="003D2469" w:rsidRDefault="00FC08A4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</w:p>
          <w:p w14:paraId="4150B5E8" w14:textId="72E53A84" w:rsidR="00FC08A4" w:rsidRPr="003D2469" w:rsidRDefault="003C48B3" w:rsidP="00CE70B0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Data steward</w:t>
            </w:r>
            <w:r w:rsidR="00196579" w:rsidRPr="003D2469">
              <w:rPr>
                <w:rFonts w:ascii="Verdana" w:hAnsi="Verdana" w:cstheme="minorHAnsi"/>
                <w:b/>
                <w:sz w:val="20"/>
                <w:szCs w:val="20"/>
              </w:rPr>
              <w:t>(</w:t>
            </w: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s</w:t>
            </w:r>
            <w:r w:rsidR="00196579" w:rsidRPr="003D2469">
              <w:rPr>
                <w:rFonts w:ascii="Verdana" w:hAnsi="Verdana" w:cstheme="minorHAnsi"/>
                <w:b/>
                <w:sz w:val="20"/>
                <w:szCs w:val="20"/>
              </w:rPr>
              <w:t>)</w:t>
            </w:r>
            <w:r w:rsidR="00FC08A4" w:rsidRPr="003D2469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5783" w:type="dxa"/>
            <w:tcBorders>
              <w:top w:val="nil"/>
              <w:left w:val="single" w:sz="4" w:space="0" w:color="auto"/>
              <w:bottom w:val="nil"/>
            </w:tcBorders>
          </w:tcPr>
          <w:p w14:paraId="02CC8708" w14:textId="77777777" w:rsidR="003C48B3" w:rsidRPr="003D2469" w:rsidRDefault="003C48B3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05F60D8" w14:textId="7BBFC594" w:rsidR="003C48B3" w:rsidRPr="003D2469" w:rsidRDefault="009F0086" w:rsidP="00CE70B0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Aryan Sunil</w:t>
            </w:r>
            <w:r w:rsidR="0086641F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proofErr w:type="spellStart"/>
            <w:r w:rsidR="0086641F">
              <w:rPr>
                <w:rFonts w:ascii="Verdana" w:hAnsi="Verdana" w:cstheme="minorHAnsi"/>
                <w:sz w:val="20"/>
                <w:szCs w:val="20"/>
              </w:rPr>
              <w:t>TheStudent</w:t>
            </w:r>
            <w:proofErr w:type="spellEnd"/>
            <w:r w:rsidR="0086641F">
              <w:rPr>
                <w:rFonts w:ascii="Verdana" w:hAnsi="Verdana" w:cstheme="minorHAnsi"/>
                <w:sz w:val="20"/>
                <w:szCs w:val="20"/>
              </w:rPr>
              <w:t xml:space="preserve"> will collect, process, manage and analyse and report the data.</w:t>
            </w:r>
          </w:p>
        </w:tc>
      </w:tr>
      <w:tr w:rsidR="00FC08A4" w:rsidRPr="003D2469" w14:paraId="3064C5D4" w14:textId="77777777" w:rsidTr="00F462EE">
        <w:trPr>
          <w:trHeight w:val="893"/>
        </w:trPr>
        <w:tc>
          <w:tcPr>
            <w:tcW w:w="675" w:type="dxa"/>
            <w:tcBorders>
              <w:top w:val="nil"/>
              <w:bottom w:val="nil"/>
              <w:right w:val="nil"/>
            </w:tcBorders>
          </w:tcPr>
          <w:p w14:paraId="5564A2B3" w14:textId="77777777" w:rsidR="00FC08A4" w:rsidRPr="003D2469" w:rsidRDefault="00FC08A4" w:rsidP="00CE70B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84B6FC" w14:textId="77777777" w:rsidR="003C48B3" w:rsidRPr="003D2469" w:rsidRDefault="003C48B3" w:rsidP="00CE70B0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</w:p>
          <w:p w14:paraId="1149C97F" w14:textId="183B34D4" w:rsidR="00F462EE" w:rsidRPr="00F462EE" w:rsidRDefault="003C48B3" w:rsidP="00F462EE">
            <w:pPr>
              <w:spacing w:after="120"/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Data users</w:t>
            </w:r>
            <w:r w:rsidR="00FC08A4" w:rsidRPr="003D2469">
              <w:rPr>
                <w:rFonts w:ascii="Verdana" w:hAnsi="Verdan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5783" w:type="dxa"/>
            <w:tcBorders>
              <w:top w:val="nil"/>
              <w:left w:val="single" w:sz="4" w:space="0" w:color="auto"/>
              <w:bottom w:val="nil"/>
            </w:tcBorders>
          </w:tcPr>
          <w:p w14:paraId="1F04FC45" w14:textId="1D4EB411" w:rsidR="00F462EE" w:rsidRDefault="00F462EE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64CDF66" w14:textId="27D1125F" w:rsidR="0086641F" w:rsidRDefault="0086641F" w:rsidP="00CE70B0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Juan </w:t>
            </w:r>
            <w:proofErr w:type="spellStart"/>
            <w:r>
              <w:rPr>
                <w:rFonts w:ascii="Verdana" w:hAnsi="Verdana" w:cstheme="minorHAnsi"/>
                <w:sz w:val="20"/>
                <w:szCs w:val="20"/>
              </w:rPr>
              <w:t>TheSupervisor</w:t>
            </w:r>
            <w:proofErr w:type="spellEnd"/>
            <w:r>
              <w:rPr>
                <w:rFonts w:ascii="Verdana" w:hAnsi="Verdana" w:cstheme="minorHAnsi"/>
                <w:sz w:val="20"/>
                <w:szCs w:val="20"/>
              </w:rPr>
              <w:t xml:space="preserve"> may review the data and reports.</w:t>
            </w:r>
          </w:p>
          <w:p w14:paraId="6F5EB136" w14:textId="403F209F" w:rsidR="00F462EE" w:rsidRPr="003D2469" w:rsidRDefault="00F462EE" w:rsidP="00CE70B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462EE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Note: </w:t>
            </w:r>
            <w:r w:rsidR="008608BF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>The details provided in Section 2</w:t>
            </w:r>
            <w:r w:rsidR="008608BF" w:rsidRPr="00F462EE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 may </w:t>
            </w:r>
            <w:r w:rsidR="008608BF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change and </w:t>
            </w:r>
            <w:r w:rsidR="008608BF" w:rsidRPr="00F462EE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need to be updated over </w:t>
            </w:r>
            <w:r w:rsidR="008608BF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the lifetime of the project. </w:t>
            </w:r>
            <w:r w:rsidR="0081263B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Only UoN staff can be data owners, stewards or users; any </w:t>
            </w:r>
            <w:r w:rsidR="00E52D7D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>non-UoN</w:t>
            </w:r>
            <w:r w:rsidR="0081263B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 party</w:t>
            </w:r>
            <w:r w:rsidR="008608BF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 involved</w:t>
            </w:r>
            <w:r w:rsidR="0081263B">
              <w:rPr>
                <w:rFonts w:ascii="Verdana" w:hAnsi="Verdana" w:cstheme="minorHAnsi"/>
                <w:bCs/>
                <w:i/>
                <w:iCs/>
                <w:sz w:val="16"/>
                <w:szCs w:val="16"/>
              </w:rPr>
              <w:t xml:space="preserve"> is a third-party and should be described in Section 7. </w:t>
            </w:r>
          </w:p>
          <w:p w14:paraId="56C3CB8D" w14:textId="7D924E33" w:rsidR="00196579" w:rsidRPr="003D2469" w:rsidRDefault="00196579" w:rsidP="00CE70B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F80F71" w:rsidRPr="003D2469" w14:paraId="25433193" w14:textId="77777777" w:rsidTr="00CE70B0">
        <w:tc>
          <w:tcPr>
            <w:tcW w:w="675" w:type="dxa"/>
            <w:tcBorders>
              <w:right w:val="nil"/>
            </w:tcBorders>
          </w:tcPr>
          <w:p w14:paraId="5F323633" w14:textId="77777777" w:rsidR="00F80F71" w:rsidRDefault="00F80F71" w:rsidP="00CE70B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317A449A" w14:textId="168AA03E" w:rsidR="00F80F71" w:rsidRPr="00F80F71" w:rsidRDefault="00F80F71" w:rsidP="00CE70B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80F71">
              <w:rPr>
                <w:rFonts w:ascii="Verdana" w:hAnsi="Verdana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192BB590" w14:textId="77777777" w:rsidR="00F80F71" w:rsidRDefault="00F80F71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2232A94" w14:textId="471C75AA" w:rsidR="00F80F71" w:rsidRDefault="00F80F71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F80F71">
              <w:rPr>
                <w:rFonts w:ascii="Verdana" w:hAnsi="Verdana" w:cstheme="minorHAnsi"/>
                <w:b/>
                <w:bCs/>
                <w:sz w:val="20"/>
                <w:szCs w:val="20"/>
              </w:rPr>
              <w:t>Who or where will the data be obtained from?</w:t>
            </w:r>
          </w:p>
          <w:p w14:paraId="0BB91B2E" w14:textId="77777777" w:rsidR="0086641F" w:rsidRDefault="0086641F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5C550A9E" w14:textId="3B3DECE4" w:rsidR="0086641F" w:rsidRPr="0086641F" w:rsidRDefault="0086641F" w:rsidP="008502E8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86641F">
              <w:rPr>
                <w:rFonts w:ascii="Verdana" w:hAnsi="Verdana" w:cstheme="minorHAnsi"/>
                <w:bCs/>
                <w:sz w:val="20"/>
                <w:szCs w:val="20"/>
              </w:rPr>
              <w:t xml:space="preserve">No personal data will be used or obtained. Dataset such as </w:t>
            </w:r>
            <w:proofErr w:type="spellStart"/>
            <w:r w:rsidRPr="0086641F">
              <w:rPr>
                <w:rFonts w:ascii="Verdana" w:hAnsi="Verdana" w:cstheme="minorHAnsi"/>
                <w:bCs/>
                <w:sz w:val="20"/>
                <w:szCs w:val="20"/>
              </w:rPr>
              <w:t>GuitarSet</w:t>
            </w:r>
            <w:proofErr w:type="spellEnd"/>
            <w:r w:rsidRPr="0086641F">
              <w:rPr>
                <w:rFonts w:ascii="Verdana" w:hAnsi="Verdana" w:cstheme="minorHAnsi"/>
                <w:bCs/>
                <w:sz w:val="20"/>
                <w:szCs w:val="20"/>
              </w:rPr>
              <w:t xml:space="preserve"> will be used for benchmarking purposes</w:t>
            </w:r>
            <w:r>
              <w:rPr>
                <w:rFonts w:ascii="Verdana" w:hAnsi="Verdana" w:cstheme="minorHAnsi"/>
                <w:bCs/>
                <w:sz w:val="20"/>
                <w:szCs w:val="20"/>
              </w:rPr>
              <w:t xml:space="preserve"> (from GitHub)</w:t>
            </w:r>
          </w:p>
          <w:p w14:paraId="31171FFF" w14:textId="66329609" w:rsidR="00F80F71" w:rsidRPr="00F80F71" w:rsidRDefault="00F80F71" w:rsidP="008502E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F80F71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Include all </w:t>
            </w:r>
            <w:r w:rsidR="00745DA0">
              <w:rPr>
                <w:rFonts w:ascii="Verdana" w:hAnsi="Verdana" w:cstheme="minorHAnsi"/>
                <w:i/>
                <w:iCs/>
                <w:sz w:val="16"/>
                <w:szCs w:val="16"/>
              </w:rPr>
              <w:t>persons</w:t>
            </w:r>
            <w:r w:rsidR="00A62F5D">
              <w:rPr>
                <w:rFonts w:ascii="Verdana" w:hAnsi="Verdana" w:cstheme="minorHAnsi"/>
                <w:i/>
                <w:iCs/>
                <w:sz w:val="16"/>
                <w:szCs w:val="16"/>
              </w:rPr>
              <w:t>,</w:t>
            </w:r>
            <w:r w:rsidR="00745DA0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</w:t>
            </w:r>
            <w:r w:rsidRPr="00F80F71">
              <w:rPr>
                <w:rFonts w:ascii="Verdana" w:hAnsi="Verdana" w:cstheme="minorHAnsi"/>
                <w:i/>
                <w:iCs/>
                <w:sz w:val="16"/>
                <w:szCs w:val="16"/>
              </w:rPr>
              <w:t>organisations</w:t>
            </w:r>
            <w:r w:rsidR="00A62F5D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or sources (e.g., websites)</w:t>
            </w:r>
            <w:r w:rsidRPr="00F80F71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the data will be obtained from</w:t>
            </w:r>
            <w:r w:rsidR="0002137D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(including parties who obtain data on your behalf)</w:t>
            </w:r>
            <w:r w:rsidR="0024776B">
              <w:rPr>
                <w:rFonts w:ascii="Verdana" w:hAnsi="Verdana" w:cstheme="minorHAnsi"/>
                <w:i/>
                <w:iCs/>
                <w:sz w:val="16"/>
                <w:szCs w:val="16"/>
              </w:rPr>
              <w:t>; provide evidence (e.g., Terms &amp; Conditions) if data is collected from online sources</w:t>
            </w:r>
            <w:r w:rsidR="0096121B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that supports your proposed use of the data</w:t>
            </w:r>
          </w:p>
          <w:p w14:paraId="07DC750F" w14:textId="77777777" w:rsidR="001836DF" w:rsidRDefault="001836DF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AA69F8A" w14:textId="543ECA1C" w:rsidR="001836DF" w:rsidRPr="003D2469" w:rsidRDefault="001836DF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CB6A74" w:rsidRPr="003D2469" w14:paraId="0F890242" w14:textId="77777777" w:rsidTr="00CE70B0">
        <w:tc>
          <w:tcPr>
            <w:tcW w:w="675" w:type="dxa"/>
            <w:tcBorders>
              <w:right w:val="nil"/>
            </w:tcBorders>
          </w:tcPr>
          <w:p w14:paraId="22CCF4AE" w14:textId="77777777" w:rsidR="00CB6A74" w:rsidRPr="003D2469" w:rsidRDefault="00CB6A74" w:rsidP="00CE70B0">
            <w:pPr>
              <w:rPr>
                <w:rFonts w:ascii="Verdana" w:hAnsi="Verdana"/>
                <w:sz w:val="20"/>
                <w:szCs w:val="20"/>
              </w:rPr>
            </w:pPr>
          </w:p>
          <w:p w14:paraId="5768ECCA" w14:textId="5E2190BF" w:rsidR="00CB6A74" w:rsidRPr="003D2469" w:rsidRDefault="009C1FF5" w:rsidP="00CE70B0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4</w:t>
            </w:r>
            <w:r w:rsidR="00CB6A7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0177124A" w14:textId="77777777" w:rsidR="00CB6A74" w:rsidRPr="003D2469" w:rsidRDefault="00CB6A74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4BFDCE7" w14:textId="4B97B529" w:rsidR="00CB6A74" w:rsidRPr="003D2469" w:rsidRDefault="009C1FF5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4</w:t>
            </w:r>
            <w:r w:rsidR="005601A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.1 </w:t>
            </w:r>
            <w:r w:rsidR="00CB6A7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Where will the data </w:t>
            </w:r>
            <w:r w:rsidR="000F7C5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(digital and / or physical) </w:t>
            </w:r>
            <w:r w:rsidR="00CB6A7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be stored?</w:t>
            </w:r>
          </w:p>
          <w:p w14:paraId="61D078A3" w14:textId="498FD7C0" w:rsidR="00CB6A74" w:rsidRPr="003D2469" w:rsidRDefault="005C1C39" w:rsidP="008502E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>D</w:t>
            </w:r>
            <w:r w:rsidR="00CB6A74"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>ata</w:t>
            </w:r>
            <w:r w:rsidR="001E0105"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should be stored </w:t>
            </w:r>
            <w:r w:rsidR="00CB6A74"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>on University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servers</w:t>
            </w:r>
            <w:r w:rsidR="00CB6A74"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>wherever possible</w:t>
            </w:r>
            <w:r w:rsidR="006D1DED">
              <w:rPr>
                <w:rFonts w:ascii="Verdana" w:hAnsi="Verdana" w:cstheme="minorHAnsi"/>
                <w:i/>
                <w:iCs/>
                <w:sz w:val="16"/>
                <w:szCs w:val="16"/>
              </w:rPr>
              <w:t>; students should store data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on</w:t>
            </w:r>
            <w:r w:rsidR="006612C4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their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O365</w:t>
            </w:r>
            <w:r w:rsidR="006612C4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account if possible</w:t>
            </w:r>
            <w:r w:rsidR="004F7FBC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(see Section 7 for software </w:t>
            </w:r>
            <w:r w:rsidR="003F393D">
              <w:rPr>
                <w:rFonts w:ascii="Verdana" w:hAnsi="Verdana" w:cstheme="minorHAnsi"/>
                <w:i/>
                <w:iCs/>
                <w:sz w:val="16"/>
                <w:szCs w:val="16"/>
              </w:rPr>
              <w:t>repositories</w:t>
            </w:r>
            <w:r w:rsidR="004F7FBC">
              <w:rPr>
                <w:rFonts w:ascii="Verdana" w:hAnsi="Verdana" w:cstheme="minorHAnsi"/>
                <w:i/>
                <w:iCs/>
                <w:sz w:val="16"/>
                <w:szCs w:val="16"/>
              </w:rPr>
              <w:t>, etc.)</w:t>
            </w:r>
          </w:p>
          <w:p w14:paraId="19C5BEB8" w14:textId="3F0F4B0E" w:rsidR="005C1C39" w:rsidRDefault="005C1C39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4428F7BE" w14:textId="6CF60D02" w:rsidR="0086641F" w:rsidRDefault="0086641F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University 0365 OneDrive folder dedicated to this project</w:t>
            </w:r>
          </w:p>
          <w:p w14:paraId="48BF24F6" w14:textId="77777777" w:rsidR="006D1DED" w:rsidRDefault="006D1DED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62D6E35C" w14:textId="064D7B42" w:rsidR="005601A1" w:rsidRPr="003D2469" w:rsidRDefault="009C1FF5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4</w:t>
            </w:r>
            <w:r w:rsidR="005601A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.2 </w:t>
            </w:r>
            <w:r w:rsidR="00D63CF9">
              <w:rPr>
                <w:rFonts w:ascii="Verdana" w:hAnsi="Verdana" w:cstheme="minorHAnsi"/>
                <w:b/>
                <w:bCs/>
                <w:sz w:val="20"/>
                <w:szCs w:val="20"/>
              </w:rPr>
              <w:t>Ho</w:t>
            </w:r>
            <w:r w:rsidR="005601A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w</w:t>
            </w:r>
            <w:r w:rsidR="00101650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will</w:t>
            </w:r>
            <w:r w:rsidR="005601A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D63CF9">
              <w:rPr>
                <w:rFonts w:ascii="Verdana" w:hAnsi="Verdana" w:cstheme="minorHAnsi"/>
                <w:b/>
                <w:bCs/>
                <w:sz w:val="20"/>
                <w:szCs w:val="20"/>
              </w:rPr>
              <w:t>physical</w:t>
            </w:r>
            <w:r w:rsidR="005601A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data </w:t>
            </w:r>
            <w:r w:rsidR="00D63CF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(e.g., paper forms) </w:t>
            </w:r>
            <w:r w:rsidR="005601A1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be secure</w:t>
            </w:r>
            <w:r w:rsidR="00101650">
              <w:rPr>
                <w:rFonts w:ascii="Verdana" w:hAnsi="Verdana" w:cstheme="minorHAnsi"/>
                <w:b/>
                <w:bCs/>
                <w:sz w:val="20"/>
                <w:szCs w:val="20"/>
              </w:rPr>
              <w:t>d?</w:t>
            </w:r>
          </w:p>
          <w:p w14:paraId="38DFDFBB" w14:textId="67C9740C" w:rsidR="005601A1" w:rsidRDefault="005601A1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DA68959" w14:textId="447BF956" w:rsidR="0086641F" w:rsidRPr="003D2469" w:rsidRDefault="0086641F" w:rsidP="008502E8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N/A</w:t>
            </w:r>
          </w:p>
          <w:p w14:paraId="3675CC39" w14:textId="77777777" w:rsidR="00B6277C" w:rsidRPr="003D2469" w:rsidRDefault="00B6277C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ACB947F" w14:textId="5B9C82C0" w:rsidR="005601A1" w:rsidRPr="003D2469" w:rsidRDefault="009C1FF5" w:rsidP="008502E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4</w:t>
            </w:r>
            <w:r w:rsidR="0031071E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.3. </w:t>
            </w:r>
            <w:r w:rsidR="00B6277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How will you</w:t>
            </w:r>
            <w:r w:rsidR="00D552C2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31071E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ensure only authorised users have access to the data</w:t>
            </w:r>
            <w:r w:rsidR="00D552C2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1716C752" w14:textId="6D7A4838" w:rsidR="00D552C2" w:rsidRPr="003D2469" w:rsidRDefault="00D552C2" w:rsidP="008502E8">
            <w:pPr>
              <w:rPr>
                <w:rFonts w:ascii="Verdana" w:hAnsi="Verdana" w:cstheme="minorHAnsi"/>
                <w:i/>
                <w:iCs/>
                <w:color w:val="FF0000"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color w:val="FF0000"/>
                <w:sz w:val="16"/>
                <w:szCs w:val="16"/>
              </w:rPr>
              <w:t>You must notify the ethics committee immediately if a data breach occurs</w:t>
            </w:r>
          </w:p>
          <w:p w14:paraId="413E30B7" w14:textId="602874B5" w:rsidR="00D552C2" w:rsidRDefault="00D552C2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8AEA0C8" w14:textId="7404ABC6" w:rsidR="0086641F" w:rsidRPr="003D2469" w:rsidRDefault="0086641F" w:rsidP="008502E8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N/A</w:t>
            </w:r>
          </w:p>
          <w:p w14:paraId="0B1220F8" w14:textId="77777777" w:rsidR="00B6277C" w:rsidRPr="003D2469" w:rsidRDefault="00B6277C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205676A" w14:textId="205634E8" w:rsidR="00B6277C" w:rsidRPr="003D2469" w:rsidRDefault="009C1FF5" w:rsidP="008502E8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4</w:t>
            </w:r>
            <w:r w:rsidR="00D552C2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.4 How wil</w:t>
            </w:r>
            <w:r w:rsidR="001E7576">
              <w:rPr>
                <w:rFonts w:ascii="Verdana" w:hAnsi="Verdana" w:cstheme="minorHAnsi"/>
                <w:b/>
                <w:bCs/>
                <w:sz w:val="20"/>
                <w:szCs w:val="20"/>
              </w:rPr>
              <w:t>l</w:t>
            </w:r>
            <w:r w:rsidR="00B6277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access</w:t>
            </w:r>
            <w:r w:rsidR="001E7576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be revoked</w:t>
            </w:r>
            <w:r w:rsidR="00B6277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677BECC9" w14:textId="12947C7D" w:rsidR="00D552C2" w:rsidRDefault="00B6277C" w:rsidP="008502E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>e.g., if a user leaves the University</w:t>
            </w:r>
          </w:p>
          <w:p w14:paraId="33E6C3EE" w14:textId="77777777" w:rsidR="0086641F" w:rsidRPr="003D2469" w:rsidRDefault="0086641F" w:rsidP="008502E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</w:p>
          <w:p w14:paraId="25395DE9" w14:textId="5BB058C1" w:rsidR="00B6277C" w:rsidRPr="003D2469" w:rsidRDefault="0086641F" w:rsidP="008502E8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lastRenderedPageBreak/>
              <w:t>N/A</w:t>
            </w:r>
          </w:p>
          <w:p w14:paraId="085EAA12" w14:textId="77777777" w:rsidR="00B6277C" w:rsidRPr="003D2469" w:rsidRDefault="00B6277C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6F50F30C" w14:textId="7F96E491" w:rsidR="005601A1" w:rsidRPr="003D2469" w:rsidRDefault="005601A1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8502E8" w:rsidRPr="003D2469" w14:paraId="4E894F23" w14:textId="77777777" w:rsidTr="00CE70B0">
        <w:tc>
          <w:tcPr>
            <w:tcW w:w="675" w:type="dxa"/>
            <w:tcBorders>
              <w:right w:val="nil"/>
            </w:tcBorders>
          </w:tcPr>
          <w:p w14:paraId="04C35D2F" w14:textId="2E8922C6" w:rsidR="008502E8" w:rsidRPr="003D2469" w:rsidRDefault="008502E8" w:rsidP="00CE70B0">
            <w:pPr>
              <w:rPr>
                <w:rFonts w:ascii="Verdana" w:hAnsi="Verdana"/>
                <w:sz w:val="20"/>
                <w:szCs w:val="20"/>
              </w:rPr>
            </w:pPr>
          </w:p>
          <w:p w14:paraId="13D32156" w14:textId="4327EC53" w:rsidR="008502E8" w:rsidRPr="003D2469" w:rsidRDefault="009C1FF5" w:rsidP="00CE70B0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5</w:t>
            </w:r>
            <w:r w:rsidR="008502E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56D47DA0" w14:textId="77777777" w:rsidR="008502E8" w:rsidRPr="003D2469" w:rsidRDefault="008502E8" w:rsidP="008502E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22F5197" w14:textId="6E392A9E" w:rsidR="002A6B34" w:rsidRPr="003D2469" w:rsidRDefault="00D47102" w:rsidP="002A6B34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5.1 </w:t>
            </w:r>
            <w:r w:rsidR="002A6B3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Will </w:t>
            </w:r>
            <w:r w:rsidR="0005689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the asset include </w:t>
            </w:r>
            <w:r w:rsidR="00CB17F0">
              <w:rPr>
                <w:rFonts w:ascii="Verdana" w:hAnsi="Verdana" w:cstheme="minorHAnsi"/>
                <w:b/>
                <w:bCs/>
                <w:sz w:val="20"/>
                <w:szCs w:val="20"/>
              </w:rPr>
              <w:t>data th</w:t>
            </w:r>
            <w:r w:rsidR="00F207EF">
              <w:rPr>
                <w:rFonts w:ascii="Verdana" w:hAnsi="Verdana" w:cstheme="minorHAnsi"/>
                <w:b/>
                <w:bCs/>
                <w:sz w:val="20"/>
                <w:szCs w:val="20"/>
              </w:rPr>
              <w:t>at</w:t>
            </w:r>
            <w:r w:rsidR="00CB17F0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identifies or could identify</w:t>
            </w:r>
            <w:r w:rsidR="00BC6B56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F718AF">
              <w:rPr>
                <w:rFonts w:ascii="Verdana" w:hAnsi="Verdana" w:cstheme="minorHAnsi"/>
                <w:b/>
                <w:bCs/>
                <w:sz w:val="20"/>
                <w:szCs w:val="20"/>
              </w:rPr>
              <w:t>people involved in the research</w:t>
            </w:r>
            <w:r w:rsidR="005115EC">
              <w:rPr>
                <w:rFonts w:ascii="Verdana" w:hAnsi="Verdana" w:cstheme="minorHAnsi"/>
                <w:b/>
                <w:bCs/>
                <w:sz w:val="20"/>
                <w:szCs w:val="20"/>
              </w:rPr>
              <w:t>, either on its own (e.g., audio or video) or in combination with other data (e.g., location data)</w:t>
            </w:r>
            <w:r w:rsidR="002A6B3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209EA364" w14:textId="509EB24C" w:rsidR="002A6B34" w:rsidRPr="003D2469" w:rsidRDefault="002A6B34" w:rsidP="002A6B34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F43BB89" w14:textId="28DD5259" w:rsidR="00F46CCA" w:rsidRPr="003D2469" w:rsidRDefault="00000000" w:rsidP="00F46CCA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578127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CCA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46CCA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0213087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F46CCA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</w:p>
          <w:p w14:paraId="755E5D9D" w14:textId="77777777" w:rsidR="00074748" w:rsidRPr="003D2469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03A47B2" w14:textId="2717CD97" w:rsidR="00074748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>If Yes specify the categories of identifiable or potentially identifiable data</w:t>
            </w:r>
            <w:r w:rsidR="005115EC">
              <w:rPr>
                <w:rFonts w:ascii="Verdana" w:hAnsi="Verdana" w:cstheme="minorHAnsi"/>
                <w:sz w:val="20"/>
                <w:szCs w:val="20"/>
              </w:rPr>
              <w:t xml:space="preserve"> that will be collected and used in the research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>:</w:t>
            </w:r>
          </w:p>
          <w:p w14:paraId="16DD54A7" w14:textId="66889682" w:rsidR="00074748" w:rsidRPr="003D2469" w:rsidRDefault="00074748" w:rsidP="0007474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e.g., 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>names,</w:t>
            </w:r>
            <w:r w:rsidR="005115EC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postcodes, 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audio data, </w:t>
            </w:r>
            <w:r w:rsidR="005115EC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video data, IP or MAC addresses, 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>account handles</w:t>
            </w: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>, etc.</w:t>
            </w:r>
          </w:p>
          <w:p w14:paraId="7BC82FA3" w14:textId="26F59E51" w:rsidR="00074748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7C74D03" w14:textId="77777777" w:rsidR="00D50B97" w:rsidRDefault="00D50B97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6770D4F4" w14:textId="5C698A56" w:rsidR="00D47102" w:rsidRPr="003D2469" w:rsidRDefault="00D47102" w:rsidP="00D47102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5.2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Will 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data that 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identif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ies or could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identif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y people 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be 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de-identified (anonymised or pseudonymised)</w:t>
            </w:r>
            <w:r w:rsidR="00F87F93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before it is used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6EA67512" w14:textId="77777777" w:rsidR="00D47102" w:rsidRPr="003D2469" w:rsidRDefault="00D47102" w:rsidP="00D47102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2E62AFB" w14:textId="038BB400" w:rsidR="00D47102" w:rsidRPr="003D2469" w:rsidRDefault="00000000" w:rsidP="00D47102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254664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D47102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85233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7102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47102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  <w:r w:rsidR="00D86311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816449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D86311" w:rsidRPr="003D2469">
              <w:rPr>
                <w:rFonts w:ascii="Verdana" w:hAnsi="Verdana" w:cstheme="minorHAnsi"/>
                <w:sz w:val="20"/>
                <w:szCs w:val="20"/>
              </w:rPr>
              <w:t xml:space="preserve"> N</w:t>
            </w:r>
            <w:r w:rsidR="00D86311">
              <w:rPr>
                <w:rFonts w:ascii="Verdana" w:hAnsi="Verdana" w:cstheme="minorHAnsi"/>
                <w:sz w:val="20"/>
                <w:szCs w:val="20"/>
              </w:rPr>
              <w:t>/A</w:t>
            </w:r>
          </w:p>
          <w:p w14:paraId="10B246D5" w14:textId="77777777" w:rsidR="00074748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CE3E6BE" w14:textId="62135F97" w:rsidR="00D47102" w:rsidRDefault="00D47102" w:rsidP="00D47102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5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3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Will 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data that 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identif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ies or could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identif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y people 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be destroyed 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after it has been de-identified</w:t>
            </w: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4B6B05B5" w14:textId="0E794283" w:rsidR="00D47102" w:rsidRPr="00D47102" w:rsidRDefault="00D47102" w:rsidP="00D47102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D47102">
              <w:rPr>
                <w:rFonts w:ascii="Verdana" w:hAnsi="Verdana" w:cstheme="minorHAnsi"/>
                <w:i/>
                <w:iCs/>
                <w:sz w:val="16"/>
                <w:szCs w:val="16"/>
              </w:rPr>
              <w:t>e.g., will audio recordings be destroyed after they have been transcribed or textual responses had identifying details removed</w:t>
            </w:r>
          </w:p>
          <w:p w14:paraId="0E17E1FD" w14:textId="77777777" w:rsidR="00D47102" w:rsidRPr="003D2469" w:rsidRDefault="00D47102" w:rsidP="00D47102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5456E04" w14:textId="5EF72702" w:rsidR="00D47102" w:rsidRDefault="00000000" w:rsidP="00D47102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073435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D47102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79578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7102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47102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  <w:r w:rsidR="00D86311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5317288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D86311" w:rsidRPr="003D2469">
              <w:rPr>
                <w:rFonts w:ascii="Verdana" w:hAnsi="Verdana" w:cstheme="minorHAnsi"/>
                <w:sz w:val="20"/>
                <w:szCs w:val="20"/>
              </w:rPr>
              <w:t xml:space="preserve"> N</w:t>
            </w:r>
            <w:r w:rsidR="00D86311">
              <w:rPr>
                <w:rFonts w:ascii="Verdana" w:hAnsi="Verdana" w:cstheme="minorHAnsi"/>
                <w:sz w:val="20"/>
                <w:szCs w:val="20"/>
              </w:rPr>
              <w:t>/A</w:t>
            </w:r>
          </w:p>
          <w:p w14:paraId="2E1EF819" w14:textId="75209438" w:rsidR="00C05024" w:rsidRDefault="00C05024" w:rsidP="00D47102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DE330EF" w14:textId="7355057E" w:rsidR="00C05024" w:rsidRPr="003D2469" w:rsidRDefault="00C05024" w:rsidP="00D47102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If No please explain why not:</w:t>
            </w:r>
          </w:p>
          <w:p w14:paraId="5FAFEA2F" w14:textId="77777777" w:rsidR="00074748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D8120E6" w14:textId="167499D4" w:rsidR="0092110E" w:rsidRPr="0092110E" w:rsidRDefault="0092110E" w:rsidP="00074748">
            <w:pPr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 w:rsidRPr="0092110E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Note: It is best practice to de-identify </w:t>
            </w:r>
            <w:r w:rsidR="00C600F8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data before use </w:t>
            </w:r>
            <w:r w:rsidRPr="0092110E">
              <w:rPr>
                <w:rFonts w:ascii="Verdana" w:hAnsi="Verdana" w:cstheme="minorHAnsi"/>
                <w:color w:val="FF0000"/>
                <w:sz w:val="20"/>
                <w:szCs w:val="20"/>
              </w:rPr>
              <w:t>and</w:t>
            </w:r>
            <w:r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 </w:t>
            </w:r>
            <w:r w:rsidRPr="0092110E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destroy </w:t>
            </w:r>
            <w:r w:rsidR="00C600F8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the original </w:t>
            </w:r>
            <w:r w:rsidRPr="0092110E">
              <w:rPr>
                <w:rFonts w:ascii="Verdana" w:hAnsi="Verdana" w:cstheme="minorHAnsi"/>
                <w:color w:val="FF0000"/>
                <w:sz w:val="20"/>
                <w:szCs w:val="20"/>
              </w:rPr>
              <w:t>data that identifies or could identify people</w:t>
            </w:r>
            <w:r w:rsidR="00C600F8">
              <w:rPr>
                <w:rFonts w:ascii="Verdana" w:hAnsi="Verdana" w:cstheme="minorHAnsi"/>
                <w:color w:val="FF0000"/>
                <w:sz w:val="20"/>
                <w:szCs w:val="20"/>
              </w:rPr>
              <w:t>,</w:t>
            </w:r>
            <w:r w:rsidRPr="0092110E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 if possible and practical to do so</w:t>
            </w:r>
          </w:p>
          <w:p w14:paraId="25B2919F" w14:textId="7AB7F00D" w:rsidR="0092110E" w:rsidRPr="003D2469" w:rsidRDefault="0092110E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74748" w:rsidRPr="003D2469" w14:paraId="19323406" w14:textId="77777777" w:rsidTr="00CE70B0">
        <w:tc>
          <w:tcPr>
            <w:tcW w:w="675" w:type="dxa"/>
            <w:tcBorders>
              <w:right w:val="nil"/>
            </w:tcBorders>
          </w:tcPr>
          <w:p w14:paraId="72068B55" w14:textId="77777777" w:rsidR="00074748" w:rsidRDefault="00074748" w:rsidP="00CE70B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5AF046FF" w14:textId="4C713227" w:rsidR="00074748" w:rsidRPr="00074748" w:rsidRDefault="009C1FF5" w:rsidP="00CE70B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6</w:t>
            </w:r>
            <w:r w:rsidR="00074748">
              <w:rPr>
                <w:rFonts w:ascii="Verdana" w:hAnsi="Verdan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6AD9E3DF" w14:textId="77777777" w:rsidR="00074748" w:rsidRDefault="00074748" w:rsidP="0007474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4EEB86C2" w14:textId="1BBD8E06" w:rsidR="00074748" w:rsidRPr="003D2469" w:rsidRDefault="009C1FF5" w:rsidP="00074748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6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.1</w:t>
            </w:r>
            <w:r w:rsidR="00074748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Will the data include special category data?</w:t>
            </w:r>
          </w:p>
          <w:p w14:paraId="3C9D9B97" w14:textId="43032CD6" w:rsidR="00074748" w:rsidRPr="003D2469" w:rsidRDefault="00074748" w:rsidP="0007474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Special category data includes health, genetic and biometric data, and data about </w:t>
            </w:r>
            <w:r w:rsidR="00E95D61">
              <w:rPr>
                <w:rFonts w:ascii="Verdana" w:hAnsi="Verdana" w:cstheme="minorHAnsi"/>
                <w:i/>
                <w:iCs/>
                <w:sz w:val="16"/>
                <w:szCs w:val="16"/>
              </w:rPr>
              <w:t>people’s</w:t>
            </w: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sexual orientation or sex life, racial or ethnic origin, trade union membership, political opinions, religious or philosophical beliefs. </w:t>
            </w:r>
          </w:p>
          <w:p w14:paraId="0566C4E7" w14:textId="77777777" w:rsidR="00074748" w:rsidRPr="003D2469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29C8B9D" w14:textId="1F0CFA8A" w:rsidR="00074748" w:rsidRPr="003D2469" w:rsidRDefault="00000000" w:rsidP="00074748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789325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748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74748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456996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074748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</w:p>
          <w:p w14:paraId="5AA4DAA1" w14:textId="77777777" w:rsidR="00074748" w:rsidRPr="003D2469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1642F1B" w14:textId="1EE8356D" w:rsidR="00074748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If Yes specify which special categories of data </w:t>
            </w:r>
            <w:r w:rsidR="004B3180">
              <w:rPr>
                <w:rFonts w:ascii="Verdana" w:hAnsi="Verdana" w:cstheme="minorHAnsi"/>
                <w:sz w:val="20"/>
                <w:szCs w:val="20"/>
              </w:rPr>
              <w:t>will be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collected and used in the research:</w:t>
            </w:r>
          </w:p>
          <w:p w14:paraId="61BE7A12" w14:textId="77777777" w:rsidR="004B3180" w:rsidRPr="003D2469" w:rsidRDefault="004B3180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90EACC9" w14:textId="77777777" w:rsidR="00074748" w:rsidRPr="003D2469" w:rsidRDefault="00074748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41D31D6" w14:textId="43AB739D" w:rsidR="004B3180" w:rsidRDefault="009C1FF5" w:rsidP="0007474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6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 w:rsidR="00C23480">
              <w:rPr>
                <w:rFonts w:ascii="Verdana" w:hAnsi="Verdana" w:cstheme="minorHAnsi"/>
                <w:b/>
                <w:bCs/>
                <w:sz w:val="20"/>
                <w:szCs w:val="20"/>
              </w:rPr>
              <w:t>2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4B3180">
              <w:rPr>
                <w:rFonts w:ascii="Verdana" w:hAnsi="Verdana" w:cstheme="minorHAnsi"/>
                <w:b/>
                <w:bCs/>
                <w:sz w:val="20"/>
                <w:szCs w:val="20"/>
              </w:rPr>
              <w:t>Will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large volumes of</w:t>
            </w:r>
            <w:r w:rsidR="00E236D7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special category data</w:t>
            </w:r>
            <w:r w:rsidR="00C34351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that identifies or could identify people</w:t>
            </w:r>
            <w:r w:rsidR="00074748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be collected and used</w:t>
            </w:r>
            <w:r w:rsidR="004B3180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6E6B8C9E" w14:textId="77777777" w:rsidR="004B3180" w:rsidRPr="00E236D7" w:rsidRDefault="004B3180" w:rsidP="004B3180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>If you are unsure as to what constitutes a ‘large volume’ please contact the ethics committee</w:t>
            </w:r>
          </w:p>
          <w:p w14:paraId="08EE2627" w14:textId="71CAD535" w:rsidR="004B3180" w:rsidRDefault="004B3180" w:rsidP="0007474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63737F3F" w14:textId="6B0FE3EE" w:rsidR="004B3180" w:rsidRPr="00CA133B" w:rsidRDefault="00CA133B" w:rsidP="0007474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a)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377809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4B3180" w:rsidRPr="003D2469">
              <w:rPr>
                <w:rFonts w:ascii="Verdana" w:hAnsi="Verdana" w:cstheme="minorHAnsi"/>
                <w:sz w:val="20"/>
                <w:szCs w:val="20"/>
              </w:rPr>
              <w:t xml:space="preserve">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995368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4B3180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  <w:r w:rsidR="000F7DEE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258494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7DEE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F7DEE" w:rsidRPr="003D2469">
              <w:rPr>
                <w:rFonts w:ascii="Verdana" w:hAnsi="Verdana" w:cstheme="minorHAnsi"/>
                <w:sz w:val="20"/>
                <w:szCs w:val="20"/>
              </w:rPr>
              <w:t xml:space="preserve"> N/A</w:t>
            </w:r>
          </w:p>
          <w:p w14:paraId="5E41B823" w14:textId="77777777" w:rsidR="004B3180" w:rsidRDefault="004B3180" w:rsidP="00074748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13917453" w14:textId="3EA834CE" w:rsidR="00F342A2" w:rsidRDefault="004B3180" w:rsidP="00074748">
            <w:pPr>
              <w:rPr>
                <w:rFonts w:ascii="Verdana" w:hAnsi="Verdana" w:cstheme="minorHAnsi"/>
                <w:sz w:val="20"/>
                <w:szCs w:val="20"/>
              </w:rPr>
            </w:pPr>
            <w:r w:rsidRPr="004B3180">
              <w:rPr>
                <w:rFonts w:ascii="Verdana" w:hAnsi="Verdana" w:cstheme="minorHAnsi"/>
                <w:sz w:val="20"/>
                <w:szCs w:val="20"/>
              </w:rPr>
              <w:t xml:space="preserve">If Yes </w:t>
            </w:r>
            <w:r w:rsidR="00F342A2">
              <w:rPr>
                <w:rFonts w:ascii="Verdana" w:hAnsi="Verdana" w:cstheme="minorHAnsi"/>
                <w:sz w:val="20"/>
                <w:szCs w:val="20"/>
              </w:rPr>
              <w:t xml:space="preserve">has a </w:t>
            </w:r>
            <w:r w:rsidR="00074748" w:rsidRPr="004B3180">
              <w:rPr>
                <w:rFonts w:ascii="Verdana" w:hAnsi="Verdana" w:cstheme="minorHAnsi"/>
                <w:sz w:val="20"/>
                <w:szCs w:val="20"/>
              </w:rPr>
              <w:t xml:space="preserve">data protection impact assessment (DPIA) </w:t>
            </w:r>
            <w:r w:rsidR="00F342A2">
              <w:rPr>
                <w:rFonts w:ascii="Verdana" w:hAnsi="Verdana" w:cstheme="minorHAnsi"/>
                <w:sz w:val="20"/>
                <w:szCs w:val="20"/>
              </w:rPr>
              <w:t>been conducted?</w:t>
            </w:r>
          </w:p>
          <w:p w14:paraId="567BA83E" w14:textId="64CAF240" w:rsidR="00BD0920" w:rsidRPr="00BD0920" w:rsidRDefault="00BD0920" w:rsidP="00074748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BD0920">
              <w:rPr>
                <w:rFonts w:ascii="Verdana" w:hAnsi="Verdana" w:cstheme="minorHAnsi"/>
                <w:i/>
                <w:iCs/>
                <w:sz w:val="16"/>
                <w:szCs w:val="16"/>
              </w:rPr>
              <w:t>Contact the University’s Data Protection Officer for DPIA guidance</w:t>
            </w:r>
          </w:p>
          <w:p w14:paraId="7C9842E7" w14:textId="4E87793E" w:rsidR="00F342A2" w:rsidRDefault="00F342A2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254A037" w14:textId="070C2F52" w:rsidR="00F342A2" w:rsidRPr="00840260" w:rsidRDefault="00840260" w:rsidP="00F342A2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840260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b)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25860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F342A2" w:rsidRPr="003D2469">
              <w:rPr>
                <w:rFonts w:ascii="Verdana" w:hAnsi="Verdana" w:cstheme="minorHAnsi"/>
                <w:sz w:val="20"/>
                <w:szCs w:val="20"/>
              </w:rPr>
              <w:t xml:space="preserve">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2073653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2A2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342A2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  <w:r w:rsidR="001D77D1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5651024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1D77D1" w:rsidRPr="003D2469">
              <w:rPr>
                <w:rFonts w:ascii="Verdana" w:hAnsi="Verdana" w:cstheme="minorHAnsi"/>
                <w:sz w:val="20"/>
                <w:szCs w:val="20"/>
              </w:rPr>
              <w:t xml:space="preserve"> N/A</w:t>
            </w:r>
          </w:p>
          <w:p w14:paraId="5013B901" w14:textId="77777777" w:rsidR="00F342A2" w:rsidRDefault="00F342A2" w:rsidP="0007474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EE097F3" w14:textId="418F1AE6" w:rsidR="00074748" w:rsidRPr="003D2469" w:rsidRDefault="00F342A2" w:rsidP="008502E8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If Yes please provide the DPIA </w:t>
            </w:r>
            <w:r w:rsidR="00074748" w:rsidRPr="004B3180">
              <w:rPr>
                <w:rFonts w:ascii="Verdana" w:hAnsi="Verdana" w:cstheme="minorHAnsi"/>
                <w:sz w:val="20"/>
                <w:szCs w:val="20"/>
              </w:rPr>
              <w:t>reference</w:t>
            </w:r>
            <w:r w:rsidR="000E4C87">
              <w:rPr>
                <w:rFonts w:ascii="Verdana" w:hAnsi="Verdana" w:cstheme="minorHAnsi"/>
                <w:sz w:val="20"/>
                <w:szCs w:val="20"/>
              </w:rPr>
              <w:t xml:space="preserve"> and submit the DPIA with the ethics application</w:t>
            </w:r>
            <w:r w:rsidR="00074748" w:rsidRPr="004B3180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</w:tr>
      <w:tr w:rsidR="00793C3C" w:rsidRPr="003D2469" w14:paraId="52A229B7" w14:textId="77777777" w:rsidTr="00CE70B0">
        <w:tc>
          <w:tcPr>
            <w:tcW w:w="675" w:type="dxa"/>
            <w:tcBorders>
              <w:right w:val="nil"/>
            </w:tcBorders>
          </w:tcPr>
          <w:p w14:paraId="468E92F2" w14:textId="77777777" w:rsidR="00D25669" w:rsidRDefault="00D25669" w:rsidP="00CE70B0">
            <w:pPr>
              <w:rPr>
                <w:rFonts w:ascii="Verdana" w:hAnsi="Verdana"/>
                <w:sz w:val="20"/>
                <w:szCs w:val="20"/>
              </w:rPr>
            </w:pPr>
          </w:p>
          <w:p w14:paraId="327E5360" w14:textId="6C10EDB8" w:rsidR="00793C3C" w:rsidRPr="00D25669" w:rsidRDefault="009C1FF5" w:rsidP="00CE70B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7</w:t>
            </w:r>
            <w:r w:rsidR="00D25669" w:rsidRPr="00D25669">
              <w:rPr>
                <w:rFonts w:ascii="Verdana" w:hAnsi="Verdan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3A223339" w14:textId="77777777" w:rsidR="00793C3C" w:rsidRDefault="00793C3C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03D7BD38" w14:textId="06DC3A1C" w:rsidR="008608BF" w:rsidRDefault="008608BF" w:rsidP="008608BF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8608BF">
              <w:rPr>
                <w:rFonts w:ascii="Verdana" w:hAnsi="Verdana" w:cstheme="minorHAnsi"/>
                <w:b/>
                <w:bCs/>
                <w:sz w:val="20"/>
                <w:szCs w:val="20"/>
              </w:rPr>
              <w:t>7.1 Will data collected during the research be shared with third-party recipients (anyone outside the University, e.g., research partners)?</w:t>
            </w:r>
          </w:p>
          <w:p w14:paraId="49ADECB5" w14:textId="305EBFDC" w:rsidR="009377A4" w:rsidRDefault="009377A4" w:rsidP="008608BF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2EB11940" w14:textId="59F5818A" w:rsidR="009377A4" w:rsidRPr="003D2469" w:rsidRDefault="00000000" w:rsidP="009377A4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7564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77A4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377A4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27134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9377A4" w:rsidRPr="003D2469">
              <w:rPr>
                <w:rFonts w:ascii="Verdana" w:hAnsi="Verdana" w:cstheme="minorHAnsi"/>
                <w:sz w:val="20"/>
                <w:szCs w:val="20"/>
              </w:rPr>
              <w:t xml:space="preserve"> No </w:t>
            </w:r>
          </w:p>
          <w:p w14:paraId="3DF3282C" w14:textId="77777777" w:rsidR="009377A4" w:rsidRPr="008608BF" w:rsidRDefault="009377A4" w:rsidP="008608BF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0682CF82" w14:textId="23C46743" w:rsidR="008608BF" w:rsidRPr="009377A4" w:rsidRDefault="009377A4" w:rsidP="008608BF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If Yes p</w:t>
            </w:r>
            <w:r w:rsidR="008608BF" w:rsidRPr="009377A4">
              <w:rPr>
                <w:rFonts w:ascii="Verdana" w:hAnsi="Verdana" w:cstheme="minorHAnsi"/>
                <w:sz w:val="20"/>
                <w:szCs w:val="20"/>
              </w:rPr>
              <w:t>lease list them</w:t>
            </w:r>
            <w:r w:rsidR="0031283F">
              <w:rPr>
                <w:rFonts w:ascii="Verdana" w:hAnsi="Verdana" w:cstheme="minorHAnsi"/>
                <w:sz w:val="20"/>
                <w:szCs w:val="20"/>
              </w:rPr>
              <w:t>:</w:t>
            </w:r>
          </w:p>
          <w:p w14:paraId="7190DA3E" w14:textId="5D11796D" w:rsidR="008608BF" w:rsidRDefault="008608BF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026C4303" w14:textId="77777777" w:rsidR="008608BF" w:rsidRDefault="008608BF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12A2036A" w14:textId="1E634B61" w:rsidR="00793C3C" w:rsidRPr="003D2469" w:rsidRDefault="009C1FF5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7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 w:rsidR="008608BF">
              <w:rPr>
                <w:rFonts w:ascii="Verdana" w:hAnsi="Verdana" w:cstheme="minorHAnsi"/>
                <w:b/>
                <w:bCs/>
                <w:sz w:val="20"/>
                <w:szCs w:val="20"/>
              </w:rPr>
              <w:t>2</w:t>
            </w:r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Will </w:t>
            </w:r>
            <w:r w:rsidR="00793C3C">
              <w:rPr>
                <w:rFonts w:ascii="Verdana" w:hAnsi="Verdana" w:cstheme="minorHAnsi"/>
                <w:b/>
                <w:bCs/>
                <w:sz w:val="20"/>
                <w:szCs w:val="20"/>
              </w:rPr>
              <w:t>data that identifies or could identify people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be shared with third-party recipient</w:t>
            </w:r>
            <w:r w:rsidR="00290399">
              <w:rPr>
                <w:rFonts w:ascii="Verdana" w:hAnsi="Verdana" w:cstheme="minorHAnsi"/>
                <w:b/>
                <w:bCs/>
                <w:sz w:val="20"/>
                <w:szCs w:val="20"/>
              </w:rPr>
              <w:t>s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6C69A33E" w14:textId="62499D6D" w:rsidR="00793C3C" w:rsidRPr="003D2469" w:rsidRDefault="00793C3C" w:rsidP="00793C3C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3D2469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i.e., with anyone outside the University </w:t>
            </w:r>
          </w:p>
          <w:p w14:paraId="2BA86208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5C5A4F2" w14:textId="11E51092" w:rsidR="00793C3C" w:rsidRPr="003D2469" w:rsidRDefault="00000000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26156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3C3C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601572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No </w:t>
            </w:r>
          </w:p>
          <w:p w14:paraId="3A55C22A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7068E9E" w14:textId="148FE2F3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If Yes </w:t>
            </w:r>
            <w:r w:rsidR="00042695">
              <w:rPr>
                <w:rFonts w:ascii="Verdana" w:hAnsi="Verdana" w:cstheme="minorHAnsi"/>
                <w:sz w:val="20"/>
                <w:szCs w:val="20"/>
              </w:rPr>
              <w:t>please list them:</w:t>
            </w:r>
          </w:p>
          <w:p w14:paraId="2199F035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29A0EC8F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D9FF27B" w14:textId="33A576A3" w:rsidR="00793C3C" w:rsidRDefault="009C1FF5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7</w:t>
            </w:r>
            <w:r w:rsidR="00D256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 w:rsidR="008608BF">
              <w:rPr>
                <w:rFonts w:ascii="Verdana" w:hAnsi="Verdana" w:cstheme="minorHAnsi"/>
                <w:b/>
                <w:bCs/>
                <w:sz w:val="20"/>
                <w:szCs w:val="20"/>
              </w:rPr>
              <w:t>3</w:t>
            </w:r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Will </w:t>
            </w:r>
            <w:r w:rsidR="00793C3C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data that identifies or could identify people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be shared with and / or</w:t>
            </w:r>
            <w:r w:rsidR="00793C3C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processed by an online service that is not provided by the University (non-University software)?</w:t>
            </w:r>
          </w:p>
          <w:p w14:paraId="6DC52773" w14:textId="796B36A6" w:rsidR="006612C4" w:rsidRPr="006612C4" w:rsidRDefault="006612C4" w:rsidP="00793C3C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>This includes GitHub and other repositories that store data that may identify people</w:t>
            </w:r>
            <w:r w:rsidR="00670447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(storage is part of data processing)</w:t>
            </w:r>
          </w:p>
          <w:p w14:paraId="1C262BEE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F701BBB" w14:textId="41F57583" w:rsidR="00793C3C" w:rsidRPr="003D2469" w:rsidRDefault="00000000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65885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828260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</w:p>
          <w:p w14:paraId="0AE4BFB6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49B5674" w14:textId="25C3B539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If Yes </w:t>
            </w:r>
            <w:r w:rsidR="00042695">
              <w:rPr>
                <w:rFonts w:ascii="Verdana" w:hAnsi="Verdana" w:cstheme="minorHAnsi"/>
                <w:sz w:val="20"/>
                <w:szCs w:val="20"/>
              </w:rPr>
              <w:t>name and insert a URL to the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online service</w:t>
            </w:r>
            <w:r w:rsidR="004621B9">
              <w:rPr>
                <w:rFonts w:ascii="Verdana" w:hAnsi="Verdana" w:cstheme="minorHAnsi"/>
                <w:sz w:val="20"/>
                <w:szCs w:val="20"/>
              </w:rPr>
              <w:t>(s)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 the data </w:t>
            </w:r>
            <w:r w:rsidR="003C20B1">
              <w:rPr>
                <w:rFonts w:ascii="Verdana" w:hAnsi="Verdana" w:cstheme="minorHAnsi"/>
                <w:sz w:val="20"/>
                <w:szCs w:val="20"/>
              </w:rPr>
              <w:t xml:space="preserve">will 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t>be shared with</w:t>
            </w:r>
            <w:r w:rsidR="00042695">
              <w:rPr>
                <w:rFonts w:ascii="Verdana" w:hAnsi="Verdana" w:cstheme="minorHAnsi"/>
                <w:sz w:val="20"/>
                <w:szCs w:val="20"/>
              </w:rPr>
              <w:t>:</w:t>
            </w:r>
          </w:p>
          <w:p w14:paraId="56504F7F" w14:textId="42279E4E" w:rsidR="00793C3C" w:rsidRDefault="00793C3C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04F0DDE5" w14:textId="6B06088C" w:rsidR="005E3FC4" w:rsidRPr="005E3FC4" w:rsidRDefault="005E3FC4" w:rsidP="00793C3C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5E3FC4">
              <w:rPr>
                <w:rFonts w:ascii="Verdana" w:hAnsi="Verdana" w:cstheme="minorHAnsi"/>
                <w:i/>
                <w:iCs/>
                <w:sz w:val="16"/>
                <w:szCs w:val="16"/>
              </w:rPr>
              <w:t>If using GitHub or other repositories, insert a URL to th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e </w:t>
            </w:r>
            <w:r w:rsidRPr="005E3FC4">
              <w:rPr>
                <w:rFonts w:ascii="Verdana" w:hAnsi="Verdana" w:cstheme="minorHAnsi"/>
                <w:i/>
                <w:iCs/>
                <w:sz w:val="16"/>
                <w:szCs w:val="16"/>
              </w:rPr>
              <w:t>project site when this has been created</w:t>
            </w:r>
          </w:p>
          <w:p w14:paraId="62068D2E" w14:textId="785DD0FE" w:rsidR="00793C3C" w:rsidRPr="003D2469" w:rsidRDefault="00793C3C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306319F1" w14:textId="11C40487" w:rsidR="00793C3C" w:rsidRPr="003D2469" w:rsidRDefault="009C1FF5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7</w:t>
            </w:r>
            <w:r w:rsidR="00D256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 w:rsidR="008608BF">
              <w:rPr>
                <w:rFonts w:ascii="Verdana" w:hAnsi="Verdana" w:cstheme="minorHAnsi"/>
                <w:b/>
                <w:bCs/>
                <w:sz w:val="20"/>
                <w:szCs w:val="20"/>
              </w:rPr>
              <w:t>4</w:t>
            </w:r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If </w:t>
            </w:r>
            <w:r w:rsidR="00793C3C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data that identifies or could identify people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is to be shared with third-party recipients or online services</w:t>
            </w:r>
            <w:r w:rsidR="00A20850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not provided by the University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, will the data </w:t>
            </w:r>
            <w:r w:rsidR="00793C3C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first be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anonymised or pseudonymised?</w:t>
            </w:r>
          </w:p>
          <w:p w14:paraId="64E71288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FBEDF66" w14:textId="5B11C4B5" w:rsidR="00793C3C" w:rsidRPr="003D2469" w:rsidRDefault="00000000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82080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-170947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3C3C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No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347611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1D77D1" w:rsidRPr="003D2469">
              <w:rPr>
                <w:rFonts w:ascii="Verdana" w:hAnsi="Verdana" w:cstheme="minorHAnsi"/>
                <w:sz w:val="20"/>
                <w:szCs w:val="20"/>
              </w:rPr>
              <w:t xml:space="preserve"> N/A</w:t>
            </w:r>
          </w:p>
          <w:p w14:paraId="288D066D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53C4A2E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>If No please explain why not:</w:t>
            </w:r>
          </w:p>
          <w:p w14:paraId="34F6A499" w14:textId="77777777" w:rsidR="00793C3C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5154BE8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D0E0AAD" w14:textId="02B3128C" w:rsidR="00793C3C" w:rsidRDefault="009C1FF5" w:rsidP="00793C3C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7</w:t>
            </w:r>
            <w:r w:rsidR="00D256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 w:rsidR="008608BF">
              <w:rPr>
                <w:rFonts w:ascii="Verdana" w:hAnsi="Verdana" w:cstheme="minorHAnsi"/>
                <w:b/>
                <w:bCs/>
                <w:sz w:val="20"/>
                <w:szCs w:val="20"/>
              </w:rPr>
              <w:t>5</w:t>
            </w:r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If </w:t>
            </w:r>
            <w:r w:rsidR="00793C3C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data that identifies or could identify people 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will be shared with third-party recipients or online services</w:t>
            </w:r>
            <w:r w:rsidR="00BC65CB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not provided by the University</w:t>
            </w:r>
            <w:r w:rsidR="00793C3C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, do they comply with data protection regulation?</w:t>
            </w:r>
          </w:p>
          <w:p w14:paraId="2EBC7161" w14:textId="77777777" w:rsidR="00793C3C" w:rsidRPr="00E26974" w:rsidRDefault="00793C3C" w:rsidP="00793C3C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E26974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i.e., are they GDPR compliant </w:t>
            </w:r>
          </w:p>
          <w:p w14:paraId="0E566A9C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2444AA61" w14:textId="571E217E" w:rsidR="00793C3C" w:rsidRPr="003D2469" w:rsidRDefault="00000000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08310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899019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3C3C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3C3C" w:rsidRPr="003D2469">
              <w:rPr>
                <w:rFonts w:ascii="Verdana" w:hAnsi="Verdana" w:cstheme="minorHAnsi"/>
                <w:sz w:val="20"/>
                <w:szCs w:val="20"/>
              </w:rPr>
              <w:t xml:space="preserve"> No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9839718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1D77D1" w:rsidRPr="003D2469">
              <w:rPr>
                <w:rFonts w:ascii="Verdana" w:hAnsi="Verdana" w:cstheme="minorHAnsi"/>
                <w:sz w:val="20"/>
                <w:szCs w:val="20"/>
              </w:rPr>
              <w:t xml:space="preserve"> N/A</w:t>
            </w:r>
          </w:p>
          <w:p w14:paraId="79491E8E" w14:textId="77777777" w:rsidR="00793C3C" w:rsidRPr="003D2469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294FD33" w14:textId="4867DF54" w:rsidR="00793C3C" w:rsidRDefault="00793C3C" w:rsidP="00793C3C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If Yes, please describe how they ensure data protection (e.g., copy/paste relevant extracts from their privacy policy, terms and conditions concerning data </w:t>
            </w:r>
            <w:r w:rsidRPr="003D2469">
              <w:rPr>
                <w:rFonts w:ascii="Verdana" w:hAnsi="Verdana" w:cstheme="minorHAnsi"/>
                <w:sz w:val="20"/>
                <w:szCs w:val="20"/>
              </w:rPr>
              <w:lastRenderedPageBreak/>
              <w:t>usage, or the binding contractual clauses that ensure data protection, include URL’s or a University contract number as appropriate)</w:t>
            </w:r>
            <w:r w:rsidR="00042695">
              <w:rPr>
                <w:rFonts w:ascii="Verdana" w:hAnsi="Verdana" w:cstheme="minorHAnsi"/>
                <w:sz w:val="20"/>
                <w:szCs w:val="20"/>
              </w:rPr>
              <w:t>:</w:t>
            </w:r>
          </w:p>
          <w:p w14:paraId="53EF8124" w14:textId="77777777" w:rsidR="00042695" w:rsidRDefault="00042695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57A2D84" w14:textId="77777777" w:rsidR="00D25669" w:rsidRDefault="00D25669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335157CD" w14:textId="18C26A71" w:rsidR="00D25669" w:rsidRPr="003D2469" w:rsidRDefault="00D25669" w:rsidP="00793C3C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946A57" w:rsidRPr="003D2469" w14:paraId="372597F2" w14:textId="77777777" w:rsidTr="00CE70B0">
        <w:tc>
          <w:tcPr>
            <w:tcW w:w="675" w:type="dxa"/>
            <w:tcBorders>
              <w:right w:val="nil"/>
            </w:tcBorders>
          </w:tcPr>
          <w:p w14:paraId="2A49B379" w14:textId="77777777" w:rsidR="00946A57" w:rsidRPr="003D2469" w:rsidRDefault="00946A57" w:rsidP="00946A57">
            <w:pPr>
              <w:rPr>
                <w:rFonts w:ascii="Verdana" w:hAnsi="Verdana"/>
                <w:sz w:val="20"/>
                <w:szCs w:val="20"/>
              </w:rPr>
            </w:pPr>
          </w:p>
          <w:p w14:paraId="6876FFB9" w14:textId="2CCD8141" w:rsidR="00946A57" w:rsidRPr="003D2469" w:rsidRDefault="009C1FF5" w:rsidP="00946A57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sz w:val="20"/>
                <w:szCs w:val="20"/>
              </w:rPr>
              <w:t>8</w:t>
            </w:r>
            <w:r w:rsidR="00946A57" w:rsidRPr="003D2469">
              <w:rPr>
                <w:rFonts w:ascii="Verdana" w:hAnsi="Verdana" w:cstheme="minorHAnsi"/>
                <w:b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403B7B77" w14:textId="77777777" w:rsidR="00946A57" w:rsidRPr="003D2469" w:rsidRDefault="00946A57" w:rsidP="00946A57">
            <w:pPr>
              <w:rPr>
                <w:rFonts w:ascii="Verdana" w:hAnsi="Verdana"/>
                <w:sz w:val="20"/>
                <w:szCs w:val="20"/>
              </w:rPr>
            </w:pPr>
          </w:p>
          <w:p w14:paraId="4F624BD0" w14:textId="6D24280C" w:rsidR="00946A57" w:rsidRPr="003D2469" w:rsidRDefault="009C1FF5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8</w:t>
            </w:r>
            <w:r w:rsidR="00946A57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.1</w:t>
            </w:r>
            <w:r w:rsidR="00946A57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2B0452" w:rsidRPr="002B0452">
              <w:rPr>
                <w:rFonts w:ascii="Verdana" w:hAnsi="Verdana" w:cstheme="minorHAnsi"/>
                <w:b/>
                <w:bCs/>
                <w:sz w:val="20"/>
                <w:szCs w:val="20"/>
              </w:rPr>
              <w:t>Is it a requirement that the data</w:t>
            </w:r>
            <w:r w:rsidR="00946A57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2B0452">
              <w:rPr>
                <w:rFonts w:ascii="Verdana" w:hAnsi="Verdana" w:cstheme="minorHAnsi"/>
                <w:b/>
                <w:bCs/>
                <w:sz w:val="20"/>
                <w:szCs w:val="20"/>
              </w:rPr>
              <w:t>is open and</w:t>
            </w:r>
            <w:r w:rsidR="006F2043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/ or</w:t>
            </w:r>
            <w:r w:rsidR="002B0452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946A57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ma</w:t>
            </w:r>
            <w:r w:rsidR="002B0452">
              <w:rPr>
                <w:rFonts w:ascii="Verdana" w:hAnsi="Verdana" w:cstheme="minorHAnsi"/>
                <w:b/>
                <w:bCs/>
                <w:sz w:val="20"/>
                <w:szCs w:val="20"/>
              </w:rPr>
              <w:t>d</w:t>
            </w:r>
            <w:r w:rsidR="00946A57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e available to others</w:t>
            </w:r>
            <w:r w:rsidR="007D6758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(e.g., following publication)</w:t>
            </w:r>
            <w:r w:rsidR="00946A57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  <w:r w:rsidR="00946A57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</w:p>
          <w:p w14:paraId="0903477A" w14:textId="77777777" w:rsidR="00946A57" w:rsidRPr="00DC12B2" w:rsidRDefault="00946A57" w:rsidP="00946A57">
            <w:pPr>
              <w:rPr>
                <w:rFonts w:ascii="Verdana" w:hAnsi="Verdana" w:cstheme="minorHAnsi"/>
                <w:sz w:val="16"/>
                <w:szCs w:val="16"/>
              </w:rPr>
            </w:pPr>
            <w:r w:rsidRPr="00DC12B2">
              <w:rPr>
                <w:rFonts w:ascii="Verdana" w:hAnsi="Verdana" w:cstheme="minorHAnsi"/>
                <w:i/>
                <w:sz w:val="16"/>
                <w:szCs w:val="16"/>
              </w:rPr>
              <w:t xml:space="preserve">See SHERPA/JULIET </w:t>
            </w:r>
            <w:hyperlink r:id="rId11" w:history="1">
              <w:r w:rsidRPr="00DC12B2">
                <w:rPr>
                  <w:rStyle w:val="Hyperlink"/>
                  <w:rFonts w:ascii="Verdana" w:hAnsi="Verdana" w:cstheme="minorHAnsi"/>
                  <w:i/>
                  <w:sz w:val="16"/>
                  <w:szCs w:val="16"/>
                </w:rPr>
                <w:t>http://www.sherpa.ac.uk/juliet/index.php</w:t>
              </w:r>
            </w:hyperlink>
          </w:p>
          <w:p w14:paraId="5DD9CFC9" w14:textId="77777777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8054244" w14:textId="734F0437" w:rsidR="00946A57" w:rsidRPr="003D2469" w:rsidRDefault="00000000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255798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6A57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46A57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723408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946A57" w:rsidRPr="003D2469">
              <w:rPr>
                <w:rFonts w:ascii="Verdana" w:hAnsi="Verdana" w:cstheme="minorHAnsi"/>
                <w:sz w:val="20"/>
                <w:szCs w:val="20"/>
              </w:rPr>
              <w:t xml:space="preserve"> No </w:t>
            </w:r>
          </w:p>
          <w:p w14:paraId="515344B4" w14:textId="134FD930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794BBFD4" w14:textId="5D09463C" w:rsidR="00BC1AE4" w:rsidRPr="003D2469" w:rsidRDefault="009C1FF5" w:rsidP="00946A57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8</w:t>
            </w:r>
            <w:r w:rsidR="00FA048E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  <w:r w:rsidR="004D504C">
              <w:rPr>
                <w:rFonts w:ascii="Verdana" w:hAnsi="Verdana" w:cstheme="minorHAnsi"/>
                <w:b/>
                <w:bCs/>
                <w:sz w:val="20"/>
                <w:szCs w:val="20"/>
              </w:rPr>
              <w:t>2</w:t>
            </w:r>
            <w:r w:rsidR="00FA048E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="00BC1AE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Will </w:t>
            </w:r>
            <w:r w:rsidR="009B700D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data that </w:t>
            </w:r>
            <w:r w:rsidR="00BC1AE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identif</w:t>
            </w:r>
            <w:r w:rsidR="009B700D">
              <w:rPr>
                <w:rFonts w:ascii="Verdana" w:hAnsi="Verdana" w:cstheme="minorHAnsi"/>
                <w:b/>
                <w:bCs/>
                <w:sz w:val="20"/>
                <w:szCs w:val="20"/>
              </w:rPr>
              <w:t>ies or could</w:t>
            </w:r>
            <w:r w:rsidR="00BC1AE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identif</w:t>
            </w:r>
            <w:r w:rsidR="009B700D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y </w:t>
            </w:r>
            <w:r w:rsidR="0027529E">
              <w:rPr>
                <w:rFonts w:ascii="Verdana" w:hAnsi="Verdana" w:cstheme="minorHAnsi"/>
                <w:b/>
                <w:bCs/>
                <w:sz w:val="20"/>
                <w:szCs w:val="20"/>
              </w:rPr>
              <w:t>people be de-identified</w:t>
            </w:r>
            <w:r w:rsidR="00BC1AE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before it is </w:t>
            </w:r>
            <w:r w:rsidR="004D504C">
              <w:rPr>
                <w:rFonts w:ascii="Verdana" w:hAnsi="Verdana" w:cstheme="minorHAnsi"/>
                <w:b/>
                <w:bCs/>
                <w:sz w:val="20"/>
                <w:szCs w:val="20"/>
              </w:rPr>
              <w:t>made available to others</w:t>
            </w:r>
            <w:r w:rsidR="00BC1AE4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?</w:t>
            </w:r>
          </w:p>
          <w:p w14:paraId="4710176D" w14:textId="0CD54525" w:rsidR="00BC1AE4" w:rsidRPr="00AC3420" w:rsidRDefault="004D504C" w:rsidP="00946A57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i.e., </w:t>
            </w:r>
            <w:r w:rsidR="0027529E">
              <w:rPr>
                <w:rFonts w:ascii="Verdana" w:hAnsi="Verdana" w:cstheme="minorHAnsi"/>
                <w:i/>
                <w:iCs/>
                <w:sz w:val="16"/>
                <w:szCs w:val="16"/>
              </w:rPr>
              <w:t>will the data be</w:t>
            </w:r>
            <w:r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</w:t>
            </w:r>
            <w:r w:rsidR="00AC3420" w:rsidRPr="00AC3420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anonymised or pseudonymised </w:t>
            </w:r>
          </w:p>
          <w:p w14:paraId="754D41A6" w14:textId="77777777" w:rsidR="00AC3420" w:rsidRPr="003D2469" w:rsidRDefault="00AC3420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2648338C" w14:textId="144019E5" w:rsidR="00BC1AE4" w:rsidRPr="003D2469" w:rsidRDefault="00000000" w:rsidP="00BC1AE4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446501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BC1AE4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5058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1AE4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C1AE4" w:rsidRPr="003D2469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BC1AE4" w:rsidRPr="00F92CA6">
              <w:rPr>
                <w:rFonts w:ascii="Verdana" w:hAnsi="Verdana" w:cstheme="minorHAnsi"/>
                <w:sz w:val="20"/>
                <w:szCs w:val="20"/>
              </w:rPr>
              <w:t xml:space="preserve">No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4431971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641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F92CA6" w:rsidRPr="00F92CA6">
              <w:rPr>
                <w:rFonts w:ascii="Verdana" w:hAnsi="Verdana" w:cstheme="minorHAnsi"/>
                <w:sz w:val="20"/>
                <w:szCs w:val="20"/>
              </w:rPr>
              <w:t xml:space="preserve"> N/A</w:t>
            </w:r>
          </w:p>
          <w:p w14:paraId="74765F9B" w14:textId="77777777" w:rsidR="00567BE8" w:rsidRDefault="00567BE8" w:rsidP="00946A57">
            <w:pPr>
              <w:rPr>
                <w:rFonts w:ascii="Verdana" w:hAnsi="Verdana" w:cstheme="minorHAnsi"/>
                <w:color w:val="FF0000"/>
                <w:sz w:val="20"/>
                <w:szCs w:val="20"/>
              </w:rPr>
            </w:pPr>
          </w:p>
          <w:p w14:paraId="49DBF50A" w14:textId="63534E09" w:rsidR="00BC1AE4" w:rsidRPr="003D2469" w:rsidRDefault="00567BE8" w:rsidP="00946A57">
            <w:pPr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If </w:t>
            </w:r>
            <w:r w:rsidR="0027529E">
              <w:rPr>
                <w:rFonts w:ascii="Verdana" w:hAnsi="Verdana" w:cstheme="minorHAnsi"/>
                <w:color w:val="FF0000"/>
                <w:sz w:val="20"/>
                <w:szCs w:val="20"/>
              </w:rPr>
              <w:t>No the data should not be made available to others, unless clearly gathered for public purposes and consent has been obtained</w:t>
            </w:r>
          </w:p>
          <w:p w14:paraId="3F90F576" w14:textId="77777777" w:rsidR="00946A57" w:rsidRPr="003D2469" w:rsidRDefault="00946A57" w:rsidP="00D47102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46A57" w:rsidRPr="003D2469" w14:paraId="3C480CF1" w14:textId="77777777" w:rsidTr="00CE70B0">
        <w:tc>
          <w:tcPr>
            <w:tcW w:w="675" w:type="dxa"/>
            <w:tcBorders>
              <w:right w:val="nil"/>
            </w:tcBorders>
          </w:tcPr>
          <w:p w14:paraId="3842DDDB" w14:textId="77777777" w:rsidR="00946A57" w:rsidRPr="003D2469" w:rsidRDefault="00946A57" w:rsidP="00946A57">
            <w:pPr>
              <w:rPr>
                <w:rFonts w:ascii="Verdana" w:hAnsi="Verdana"/>
                <w:b/>
                <w:sz w:val="20"/>
                <w:szCs w:val="20"/>
              </w:rPr>
            </w:pPr>
          </w:p>
          <w:p w14:paraId="7845E436" w14:textId="66C6929A" w:rsidR="00946A57" w:rsidRPr="003D2469" w:rsidRDefault="009C1FF5" w:rsidP="00946A57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sz w:val="20"/>
                <w:szCs w:val="20"/>
              </w:rPr>
              <w:t>9</w:t>
            </w:r>
            <w:r w:rsidR="00946A57" w:rsidRPr="003D2469">
              <w:rPr>
                <w:rFonts w:ascii="Verdana" w:hAnsi="Verdana" w:cstheme="minorHAnsi"/>
                <w:b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2C50DAAA" w14:textId="77777777" w:rsidR="00946A57" w:rsidRPr="003D2469" w:rsidRDefault="00946A57" w:rsidP="00946A57">
            <w:pPr>
              <w:rPr>
                <w:rFonts w:ascii="Verdana" w:hAnsi="Verdana"/>
                <w:sz w:val="20"/>
                <w:szCs w:val="20"/>
              </w:rPr>
            </w:pPr>
          </w:p>
          <w:p w14:paraId="0B787C69" w14:textId="77777777" w:rsidR="00946A57" w:rsidRPr="003D2469" w:rsidRDefault="00946A57" w:rsidP="00946A57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Is the data confidential?</w:t>
            </w:r>
          </w:p>
          <w:p w14:paraId="0B5CFC0E" w14:textId="40B4F348" w:rsidR="00946A57" w:rsidRPr="00CA087D" w:rsidRDefault="00946A57" w:rsidP="00946A57">
            <w:pPr>
              <w:rPr>
                <w:rFonts w:ascii="Verdana" w:hAnsi="Verdana" w:cstheme="minorHAnsi"/>
                <w:i/>
                <w:iCs/>
                <w:sz w:val="16"/>
                <w:szCs w:val="16"/>
              </w:rPr>
            </w:pPr>
            <w:r w:rsidRPr="00CA087D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e.g., </w:t>
            </w:r>
            <w:r w:rsidR="00F508D0">
              <w:rPr>
                <w:rFonts w:ascii="Verdana" w:hAnsi="Verdana" w:cstheme="minorHAnsi"/>
                <w:i/>
                <w:iCs/>
                <w:sz w:val="16"/>
                <w:szCs w:val="16"/>
              </w:rPr>
              <w:t>does it involve trade secrets or is will it be</w:t>
            </w:r>
            <w:r w:rsidRPr="00CA087D">
              <w:rPr>
                <w:rFonts w:ascii="Verdana" w:hAnsi="Verdana" w:cstheme="minorHAnsi"/>
                <w:i/>
                <w:iCs/>
                <w:sz w:val="16"/>
                <w:szCs w:val="16"/>
              </w:rPr>
              <w:t xml:space="preserve"> protected by a non-disclosure agreement</w:t>
            </w:r>
          </w:p>
          <w:p w14:paraId="20CE0F65" w14:textId="1C314E57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5C3F3732" w14:textId="02AB7C10" w:rsidR="00946A57" w:rsidRPr="003D2469" w:rsidRDefault="00000000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1107628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6A57" w:rsidRPr="003D246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46A57" w:rsidRPr="003D2469">
              <w:rPr>
                <w:rFonts w:ascii="Verdana" w:hAnsi="Verdana" w:cstheme="minorHAnsi"/>
                <w:sz w:val="20"/>
                <w:szCs w:val="20"/>
              </w:rPr>
              <w:t xml:space="preserve"> Yes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5397175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479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  <w:r w:rsidR="00946A57" w:rsidRPr="003D2469">
              <w:rPr>
                <w:rFonts w:ascii="Verdana" w:hAnsi="Verdana" w:cstheme="minorHAnsi"/>
                <w:sz w:val="20"/>
                <w:szCs w:val="20"/>
              </w:rPr>
              <w:t xml:space="preserve"> No</w:t>
            </w:r>
          </w:p>
          <w:p w14:paraId="2A971F5F" w14:textId="029B4918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A4FDF6F" w14:textId="2DFB7116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If Yes please provide the reference number of the confidentiality agreement signed by the University’s Research Operations team: </w:t>
            </w:r>
          </w:p>
          <w:p w14:paraId="48F00DA3" w14:textId="77777777" w:rsidR="00946A57" w:rsidRPr="003D2469" w:rsidRDefault="00946A57" w:rsidP="00946A57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46A57" w:rsidRPr="003D2469" w14:paraId="7DCF0BC6" w14:textId="77777777" w:rsidTr="00CE70B0">
        <w:tc>
          <w:tcPr>
            <w:tcW w:w="675" w:type="dxa"/>
            <w:tcBorders>
              <w:bottom w:val="single" w:sz="4" w:space="0" w:color="auto"/>
              <w:right w:val="nil"/>
            </w:tcBorders>
          </w:tcPr>
          <w:p w14:paraId="050F913D" w14:textId="77777777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661FBED4" w14:textId="39F07B33" w:rsidR="00946A57" w:rsidRPr="003D2469" w:rsidRDefault="009C1FF5" w:rsidP="00946A57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10</w:t>
            </w:r>
            <w:r w:rsidR="00946A57"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505" w:type="dxa"/>
            <w:gridSpan w:val="2"/>
            <w:tcBorders>
              <w:left w:val="nil"/>
              <w:bottom w:val="single" w:sz="4" w:space="0" w:color="auto"/>
            </w:tcBorders>
          </w:tcPr>
          <w:p w14:paraId="58C5360C" w14:textId="77777777" w:rsidR="00946A57" w:rsidRPr="003D2469" w:rsidRDefault="00946A57" w:rsidP="00946A57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</w:p>
          <w:p w14:paraId="49727827" w14:textId="41439558" w:rsidR="00946A57" w:rsidRPr="003D2469" w:rsidRDefault="00946A57" w:rsidP="00946A57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bCs/>
                <w:sz w:val="20"/>
                <w:szCs w:val="20"/>
              </w:rPr>
              <w:t>Declaration</w:t>
            </w:r>
          </w:p>
          <w:p w14:paraId="71197C7E" w14:textId="77777777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6CECDE33" w14:textId="7EEB5257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>In signing this form, I confirm that the information provided above is correct.</w:t>
            </w:r>
          </w:p>
          <w:p w14:paraId="1BB838DB" w14:textId="0569F0F8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1B978F8" w14:textId="37794BD3" w:rsidR="006F2043" w:rsidRPr="006F2043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 xml:space="preserve">I confirm that </w:t>
            </w:r>
            <w:r w:rsidR="006F2043">
              <w:rPr>
                <w:rFonts w:ascii="Verdana" w:hAnsi="Verdana" w:cstheme="minorHAnsi"/>
                <w:sz w:val="20"/>
                <w:szCs w:val="20"/>
              </w:rPr>
              <w:t xml:space="preserve">I will not make data that </w:t>
            </w:r>
            <w:r w:rsidR="006F2043" w:rsidRPr="006F2043">
              <w:rPr>
                <w:rFonts w:ascii="Verdana" w:hAnsi="Verdana" w:cstheme="minorHAnsi"/>
                <w:sz w:val="20"/>
                <w:szCs w:val="20"/>
              </w:rPr>
              <w:t>that identifies or could identify people</w:t>
            </w:r>
            <w:r w:rsidR="006F2043">
              <w:rPr>
                <w:rFonts w:ascii="Verdana" w:hAnsi="Verdana" w:cstheme="minorHAnsi"/>
                <w:sz w:val="20"/>
                <w:szCs w:val="20"/>
              </w:rPr>
              <w:t xml:space="preserve"> available to others unless it is clearly gathered for public purposes as specified in the ethics forms, and consent has been obtained.</w:t>
            </w:r>
          </w:p>
          <w:p w14:paraId="0C9B5F15" w14:textId="3F9B54D6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5127606" w14:textId="6EFC7065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sz w:val="20"/>
                <w:szCs w:val="20"/>
              </w:rPr>
              <w:t>I confirm that I will notify the ethics committee immediately should a data breach occur.</w:t>
            </w:r>
          </w:p>
          <w:p w14:paraId="69722E3F" w14:textId="49470754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6D8E30B8" w14:textId="646BFA34" w:rsidR="00946A57" w:rsidRPr="003D2469" w:rsidRDefault="00FD479A" w:rsidP="00946A57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D6A7B85" wp14:editId="0D0998FD">
                      <wp:simplePos x="0" y="0"/>
                      <wp:positionH relativeFrom="column">
                        <wp:posOffset>615195</wp:posOffset>
                      </wp:positionH>
                      <wp:positionV relativeFrom="paragraph">
                        <wp:posOffset>-176650</wp:posOffset>
                      </wp:positionV>
                      <wp:extent cx="1135440" cy="397800"/>
                      <wp:effectExtent l="57150" t="57150" r="7620" b="40640"/>
                      <wp:wrapNone/>
                      <wp:docPr id="209447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5440" cy="39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ABFACB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47.75pt;margin-top:-14.6pt;width:90.8pt;height:3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">
                      <v:imagedata r:id="rId13" o:title=""/>
                    </v:shape>
                  </w:pict>
                </mc:Fallback>
              </mc:AlternateContent>
            </w:r>
            <w:r w:rsidR="00946A57" w:rsidRPr="003D2469">
              <w:rPr>
                <w:rFonts w:ascii="Verdana" w:hAnsi="Verdana" w:cstheme="minorHAnsi"/>
                <w:b/>
                <w:sz w:val="20"/>
                <w:szCs w:val="20"/>
              </w:rPr>
              <w:t xml:space="preserve">Signed:   </w:t>
            </w:r>
          </w:p>
          <w:p w14:paraId="02EFE441" w14:textId="7E395322" w:rsidR="00946A57" w:rsidRPr="003D2469" w:rsidRDefault="00946A57" w:rsidP="00946A57">
            <w:pPr>
              <w:rPr>
                <w:rFonts w:ascii="Verdana" w:hAnsi="Verdana" w:cstheme="minorHAnsi"/>
                <w:b/>
                <w:i/>
                <w:iCs/>
                <w:sz w:val="20"/>
                <w:szCs w:val="20"/>
              </w:rPr>
            </w:pPr>
          </w:p>
          <w:p w14:paraId="44F1065E" w14:textId="761ED0DA" w:rsidR="00946A57" w:rsidRPr="003D2469" w:rsidRDefault="00946A57" w:rsidP="00946A57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Print name:</w:t>
            </w:r>
            <w:r w:rsidR="00FD479A">
              <w:rPr>
                <w:rFonts w:ascii="Verdana" w:hAnsi="Verdana" w:cstheme="minorHAnsi"/>
                <w:b/>
                <w:sz w:val="20"/>
                <w:szCs w:val="20"/>
              </w:rPr>
              <w:t xml:space="preserve"> Aryan Sunil</w:t>
            </w:r>
          </w:p>
          <w:p w14:paraId="772CC355" w14:textId="0B4E8819" w:rsidR="00946A57" w:rsidRPr="003D2469" w:rsidRDefault="00946A57" w:rsidP="00946A57">
            <w:pPr>
              <w:rPr>
                <w:rFonts w:ascii="Verdana" w:hAnsi="Verdana" w:cstheme="minorHAnsi"/>
                <w:b/>
                <w:sz w:val="20"/>
                <w:szCs w:val="20"/>
              </w:rPr>
            </w:pPr>
          </w:p>
          <w:p w14:paraId="5EC7D011" w14:textId="2527B87E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  <w:r w:rsidRPr="003D2469">
              <w:rPr>
                <w:rFonts w:ascii="Verdana" w:hAnsi="Verdana" w:cstheme="minorHAnsi"/>
                <w:b/>
                <w:sz w:val="20"/>
                <w:szCs w:val="20"/>
              </w:rPr>
              <w:t>Date:</w:t>
            </w:r>
          </w:p>
          <w:p w14:paraId="2F7130D7" w14:textId="77777777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29A21288" w14:textId="4823ECA8" w:rsidR="00C51E42" w:rsidRPr="00BE35B6" w:rsidRDefault="00C51E42" w:rsidP="00C51E42">
            <w:pPr>
              <w:spacing w:line="300" w:lineRule="exact"/>
              <w:rPr>
                <w:rFonts w:ascii="Verdana" w:hAnsi="Verdana" w:cstheme="minorHAnsi"/>
                <w:i/>
                <w:iCs/>
                <w:color w:val="FF0000"/>
                <w:sz w:val="20"/>
                <w:szCs w:val="20"/>
              </w:rPr>
            </w:pPr>
            <w:r w:rsidRPr="00BE35B6">
              <w:rPr>
                <w:rFonts w:ascii="Verdana" w:hAnsi="Verdana" w:cstheme="minorHAnsi"/>
                <w:i/>
                <w:iCs/>
                <w:color w:val="FF0000"/>
                <w:sz w:val="20"/>
                <w:szCs w:val="20"/>
              </w:rPr>
              <w:t>The DMP should be submitted to CS REC for audit purposes if ethics approval is required for the research. Submit the DMP along with your ethics application.</w:t>
            </w:r>
          </w:p>
          <w:p w14:paraId="6AE8BE07" w14:textId="47784B48" w:rsidR="00946A57" w:rsidRPr="003D2469" w:rsidRDefault="00946A57" w:rsidP="00946A57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</w:tbl>
    <w:p w14:paraId="1EBBC657" w14:textId="77777777" w:rsidR="00FC08A4" w:rsidRPr="003D2469" w:rsidRDefault="00FC08A4" w:rsidP="00FC08A4">
      <w:pPr>
        <w:rPr>
          <w:rFonts w:ascii="Verdana" w:hAnsi="Verdana"/>
          <w:sz w:val="20"/>
          <w:szCs w:val="20"/>
        </w:rPr>
      </w:pPr>
    </w:p>
    <w:sectPr w:rsidR="00FC08A4" w:rsidRPr="003D2469" w:rsidSect="005E5107">
      <w:headerReference w:type="default" r:id="rId14"/>
      <w:footerReference w:type="default" r:id="rId15"/>
      <w:headerReference w:type="first" r:id="rId16"/>
      <w:footerReference w:type="first" r:id="rId17"/>
      <w:pgSz w:w="11900" w:h="16840"/>
      <w:pgMar w:top="2276" w:right="851" w:bottom="1560" w:left="1531" w:header="567" w:footer="6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3E69" w14:textId="77777777" w:rsidR="00E24CCB" w:rsidRDefault="00E24CCB" w:rsidP="00BE1E91">
      <w:r>
        <w:separator/>
      </w:r>
    </w:p>
  </w:endnote>
  <w:endnote w:type="continuationSeparator" w:id="0">
    <w:p w14:paraId="7E43D640" w14:textId="77777777" w:rsidR="00E24CCB" w:rsidRDefault="00E24CCB" w:rsidP="00BE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340281372"/>
      <w:docPartObj>
        <w:docPartGallery w:val="Page Numbers (Bottom of Page)"/>
        <w:docPartUnique/>
      </w:docPartObj>
    </w:sdtPr>
    <w:sdtEndPr>
      <w:rPr>
        <w:rFonts w:ascii="Verdana" w:hAnsi="Verdana"/>
      </w:rPr>
    </w:sdtEndPr>
    <w:sdtContent>
      <w:sdt>
        <w:sdtPr>
          <w:rPr>
            <w:rFonts w:ascii="Verdana" w:hAnsi="Verdana" w:cstheme="minorHAnsi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8219DF0" w14:textId="19453DB2" w:rsidR="00A82934" w:rsidRPr="00885FBD" w:rsidRDefault="00885FBD" w:rsidP="00A82934">
            <w:pPr>
              <w:pStyle w:val="Footer"/>
              <w:rPr>
                <w:rFonts w:ascii="Verdana" w:hAnsi="Verdana" w:cstheme="minorHAnsi"/>
                <w:sz w:val="16"/>
                <w:szCs w:val="16"/>
              </w:rPr>
            </w:pPr>
            <w:r w:rsidRPr="00885FBD">
              <w:rPr>
                <w:rFonts w:ascii="Verdana" w:hAnsi="Verdana" w:cstheme="minorHAnsi"/>
                <w:sz w:val="16"/>
                <w:szCs w:val="16"/>
              </w:rPr>
              <w:t>(v.</w:t>
            </w:r>
            <w:r w:rsidR="00F81647">
              <w:rPr>
                <w:rFonts w:ascii="Verdana" w:hAnsi="Verdana" w:cstheme="minorHAnsi"/>
                <w:sz w:val="16"/>
                <w:szCs w:val="16"/>
              </w:rPr>
              <w:t>9 Dec</w:t>
            </w:r>
            <w:r w:rsidR="00AE220F">
              <w:rPr>
                <w:rFonts w:ascii="Verdana" w:hAnsi="Verdana" w:cstheme="minorHAnsi"/>
                <w:sz w:val="16"/>
                <w:szCs w:val="16"/>
              </w:rPr>
              <w:t>ember</w:t>
            </w:r>
            <w:r w:rsidR="005E5107" w:rsidRPr="00885FBD">
              <w:rPr>
                <w:rFonts w:ascii="Verdana" w:hAnsi="Verdana" w:cstheme="minorHAnsi"/>
                <w:sz w:val="16"/>
                <w:szCs w:val="16"/>
              </w:rPr>
              <w:t xml:space="preserve"> 202</w:t>
            </w:r>
            <w:r w:rsidR="00900F8D" w:rsidRPr="00885FBD">
              <w:rPr>
                <w:rFonts w:ascii="Verdana" w:hAnsi="Verdana" w:cstheme="minorHAnsi"/>
                <w:sz w:val="16"/>
                <w:szCs w:val="16"/>
              </w:rPr>
              <w:t>2</w:t>
            </w:r>
            <w:r w:rsidRPr="00885FBD">
              <w:rPr>
                <w:rFonts w:ascii="Verdana" w:hAnsi="Verdana" w:cstheme="minorHAnsi"/>
                <w:sz w:val="16"/>
                <w:szCs w:val="16"/>
              </w:rPr>
              <w:t>)</w:t>
            </w:r>
            <w:r w:rsidR="00A82934" w:rsidRPr="00885FBD">
              <w:rPr>
                <w:rFonts w:ascii="Verdana" w:hAnsi="Verdana" w:cstheme="minorHAnsi"/>
                <w:sz w:val="16"/>
                <w:szCs w:val="16"/>
              </w:rPr>
              <w:tab/>
            </w:r>
            <w:r w:rsidR="00A82934" w:rsidRPr="00885FBD">
              <w:rPr>
                <w:rFonts w:ascii="Verdana" w:hAnsi="Verdana" w:cstheme="minorHAnsi"/>
                <w:sz w:val="16"/>
                <w:szCs w:val="16"/>
              </w:rPr>
              <w:tab/>
              <w:t xml:space="preserve">Page </w:t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begin"/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instrText xml:space="preserve"> PAGE </w:instrText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separate"/>
            </w:r>
            <w:r w:rsidR="00A82934" w:rsidRPr="00885FBD">
              <w:rPr>
                <w:rFonts w:ascii="Verdana" w:hAnsi="Verdana" w:cstheme="minorHAnsi"/>
                <w:b/>
                <w:bCs/>
                <w:noProof/>
                <w:sz w:val="16"/>
                <w:szCs w:val="16"/>
              </w:rPr>
              <w:t>2</w:t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end"/>
            </w:r>
            <w:r w:rsidR="00A82934" w:rsidRPr="00885FBD">
              <w:rPr>
                <w:rFonts w:ascii="Verdana" w:hAnsi="Verdana" w:cstheme="minorHAnsi"/>
                <w:sz w:val="16"/>
                <w:szCs w:val="16"/>
              </w:rPr>
              <w:t xml:space="preserve"> of </w:t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begin"/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instrText xml:space="preserve"> NUMPAGES  </w:instrText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separate"/>
            </w:r>
            <w:r w:rsidR="00A82934" w:rsidRPr="00885FBD">
              <w:rPr>
                <w:rFonts w:ascii="Verdana" w:hAnsi="Verdana" w:cstheme="minorHAnsi"/>
                <w:b/>
                <w:bCs/>
                <w:noProof/>
                <w:sz w:val="16"/>
                <w:szCs w:val="16"/>
              </w:rPr>
              <w:t>2</w:t>
            </w:r>
            <w:r w:rsidR="00A82934"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7C5E958" w14:textId="65DF8F30" w:rsidR="00B23E4B" w:rsidRPr="00E41F07" w:rsidRDefault="00B23E4B" w:rsidP="00BD5FB5">
    <w:pPr>
      <w:widowControl w:val="0"/>
      <w:autoSpaceDE w:val="0"/>
      <w:autoSpaceDN w:val="0"/>
      <w:adjustRightInd w:val="0"/>
      <w:spacing w:line="360" w:lineRule="auto"/>
      <w:ind w:left="-142"/>
      <w:rPr>
        <w:rFonts w:ascii="Arial" w:hAnsi="Arial"/>
        <w:b/>
        <w:color w:val="003466"/>
        <w:sz w:val="16"/>
        <w:szCs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erdana" w:hAnsi="Verdana" w:cstheme="minorHAnsi"/>
        <w:sz w:val="16"/>
        <w:szCs w:val="16"/>
      </w:rPr>
      <w:id w:val="-1333296249"/>
      <w:docPartObj>
        <w:docPartGallery w:val="Page Numbers (Bottom of Page)"/>
        <w:docPartUnique/>
      </w:docPartObj>
    </w:sdtPr>
    <w:sdtContent>
      <w:sdt>
        <w:sdtPr>
          <w:rPr>
            <w:rFonts w:ascii="Verdana" w:hAnsi="Verdana" w:cstheme="minorHAnsi"/>
            <w:sz w:val="16"/>
            <w:szCs w:val="16"/>
          </w:rPr>
          <w:id w:val="502480574"/>
          <w:docPartObj>
            <w:docPartGallery w:val="Page Numbers (Top of Page)"/>
            <w:docPartUnique/>
          </w:docPartObj>
        </w:sdtPr>
        <w:sdtContent>
          <w:p w14:paraId="2AF4D281" w14:textId="630F2D26" w:rsidR="005E5107" w:rsidRPr="00885FBD" w:rsidRDefault="005E5107">
            <w:pPr>
              <w:pStyle w:val="Footer"/>
              <w:jc w:val="right"/>
              <w:rPr>
                <w:rFonts w:ascii="Verdana" w:hAnsi="Verdana" w:cstheme="minorHAnsi"/>
                <w:sz w:val="16"/>
                <w:szCs w:val="16"/>
              </w:rPr>
            </w:pPr>
            <w:r w:rsidRPr="00885FBD">
              <w:rPr>
                <w:rFonts w:ascii="Verdana" w:hAnsi="Verdana" w:cstheme="minorHAnsi"/>
                <w:sz w:val="16"/>
                <w:szCs w:val="16"/>
              </w:rPr>
              <w:t xml:space="preserve">Page </w:t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begin"/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instrText xml:space="preserve"> PAGE </w:instrText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separate"/>
            </w:r>
            <w:r w:rsidRPr="00885FBD">
              <w:rPr>
                <w:rFonts w:ascii="Verdana" w:hAnsi="Verdana" w:cstheme="minorHAnsi"/>
                <w:b/>
                <w:bCs/>
                <w:noProof/>
                <w:sz w:val="16"/>
                <w:szCs w:val="16"/>
              </w:rPr>
              <w:t>2</w:t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end"/>
            </w:r>
            <w:r w:rsidRPr="00885FBD">
              <w:rPr>
                <w:rFonts w:ascii="Verdana" w:hAnsi="Verdana" w:cstheme="minorHAnsi"/>
                <w:sz w:val="16"/>
                <w:szCs w:val="16"/>
              </w:rPr>
              <w:t xml:space="preserve"> of </w:t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begin"/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instrText xml:space="preserve"> NUMPAGES  </w:instrText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separate"/>
            </w:r>
            <w:r w:rsidRPr="00885FBD">
              <w:rPr>
                <w:rFonts w:ascii="Verdana" w:hAnsi="Verdana" w:cstheme="minorHAnsi"/>
                <w:b/>
                <w:bCs/>
                <w:noProof/>
                <w:sz w:val="16"/>
                <w:szCs w:val="16"/>
              </w:rPr>
              <w:t>2</w:t>
            </w:r>
            <w:r w:rsidRPr="00885FBD">
              <w:rPr>
                <w:rFonts w:ascii="Verdana" w:hAnsi="Verdana" w:cstheme="minorHAns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B93AFB0" w14:textId="6236149F" w:rsidR="005E5107" w:rsidRPr="00885FBD" w:rsidRDefault="00885FBD">
    <w:pPr>
      <w:pStyle w:val="Footer"/>
      <w:rPr>
        <w:rFonts w:ascii="Verdana" w:hAnsi="Verdana"/>
      </w:rPr>
    </w:pPr>
    <w:r w:rsidRPr="00885FBD">
      <w:rPr>
        <w:rFonts w:ascii="Verdana" w:hAnsi="Verdana" w:cstheme="minorHAnsi"/>
        <w:sz w:val="16"/>
        <w:szCs w:val="16"/>
      </w:rPr>
      <w:t>(</w:t>
    </w:r>
    <w:r w:rsidR="005E5107" w:rsidRPr="00885FBD">
      <w:rPr>
        <w:rFonts w:ascii="Verdana" w:hAnsi="Verdana" w:cstheme="minorHAnsi"/>
        <w:sz w:val="16"/>
        <w:szCs w:val="16"/>
      </w:rPr>
      <w:t>v</w:t>
    </w:r>
    <w:r w:rsidRPr="00885FBD">
      <w:rPr>
        <w:rFonts w:ascii="Verdana" w:hAnsi="Verdana" w:cstheme="minorHAnsi"/>
        <w:sz w:val="16"/>
        <w:szCs w:val="16"/>
      </w:rPr>
      <w:t>.</w:t>
    </w:r>
    <w:r w:rsidR="00F81647">
      <w:rPr>
        <w:rFonts w:ascii="Verdana" w:hAnsi="Verdana" w:cstheme="minorHAnsi"/>
        <w:sz w:val="16"/>
        <w:szCs w:val="16"/>
      </w:rPr>
      <w:t>9</w:t>
    </w:r>
    <w:r w:rsidR="005D3503">
      <w:rPr>
        <w:rFonts w:ascii="Verdana" w:hAnsi="Verdana" w:cstheme="minorHAnsi"/>
        <w:sz w:val="16"/>
        <w:szCs w:val="16"/>
      </w:rPr>
      <w:t xml:space="preserve"> </w:t>
    </w:r>
    <w:r w:rsidR="00F81647">
      <w:rPr>
        <w:rFonts w:ascii="Verdana" w:hAnsi="Verdana" w:cstheme="minorHAnsi"/>
        <w:sz w:val="16"/>
        <w:szCs w:val="16"/>
      </w:rPr>
      <w:t>Dece</w:t>
    </w:r>
    <w:r w:rsidR="005D3503">
      <w:rPr>
        <w:rFonts w:ascii="Verdana" w:hAnsi="Verdana" w:cstheme="minorHAnsi"/>
        <w:sz w:val="16"/>
        <w:szCs w:val="16"/>
      </w:rPr>
      <w:t>mber</w:t>
    </w:r>
    <w:r w:rsidR="005E5107" w:rsidRPr="00885FBD">
      <w:rPr>
        <w:rFonts w:ascii="Verdana" w:hAnsi="Verdana" w:cstheme="minorHAnsi"/>
        <w:sz w:val="16"/>
        <w:szCs w:val="16"/>
      </w:rPr>
      <w:t xml:space="preserve"> 202</w:t>
    </w:r>
    <w:r>
      <w:rPr>
        <w:rFonts w:ascii="Verdana" w:hAnsi="Verdana" w:cstheme="minorHAnsi"/>
        <w:sz w:val="16"/>
        <w:szCs w:val="16"/>
      </w:rPr>
      <w:t>2</w:t>
    </w:r>
    <w:r w:rsidRPr="00885FBD">
      <w:rPr>
        <w:rFonts w:ascii="Verdana" w:hAnsi="Verdana" w:cstheme="minorHAnsi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DA7B" w14:textId="77777777" w:rsidR="00E24CCB" w:rsidRDefault="00E24CCB" w:rsidP="00BE1E91">
      <w:r>
        <w:separator/>
      </w:r>
    </w:p>
  </w:footnote>
  <w:footnote w:type="continuationSeparator" w:id="0">
    <w:p w14:paraId="0BDE6F4D" w14:textId="77777777" w:rsidR="00E24CCB" w:rsidRDefault="00E24CCB" w:rsidP="00BE1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09AF" w14:textId="77777777" w:rsidR="00B23E4B" w:rsidRPr="002B278C" w:rsidRDefault="001F1C13" w:rsidP="00D12B71">
    <w:pPr>
      <w:widowControl w:val="0"/>
      <w:autoSpaceDE w:val="0"/>
      <w:autoSpaceDN w:val="0"/>
      <w:adjustRightInd w:val="0"/>
      <w:spacing w:line="360" w:lineRule="auto"/>
      <w:ind w:left="-851"/>
      <w:rPr>
        <w:rFonts w:ascii="Arial" w:hAnsi="Arial"/>
        <w:b/>
        <w:color w:val="003466"/>
        <w:sz w:val="14"/>
        <w:szCs w:val="14"/>
        <w:lang w:val="en-US"/>
      </w:rPr>
    </w:pPr>
    <w:r>
      <w:rPr>
        <w:noProof/>
        <w:lang w:eastAsia="en-GB"/>
      </w:rPr>
      <w:drawing>
        <wp:anchor distT="0" distB="0" distL="114300" distR="114300" simplePos="0" relativeHeight="251657216" behindDoc="0" locked="0" layoutInCell="1" allowOverlap="1" wp14:anchorId="60EF0603" wp14:editId="054CC287">
          <wp:simplePos x="0" y="0"/>
          <wp:positionH relativeFrom="column">
            <wp:posOffset>-243453</wp:posOffset>
          </wp:positionH>
          <wp:positionV relativeFrom="page">
            <wp:posOffset>425947</wp:posOffset>
          </wp:positionV>
          <wp:extent cx="2159000" cy="797560"/>
          <wp:effectExtent l="0" t="0" r="0" b="2540"/>
          <wp:wrapSquare wrapText="bothSides"/>
          <wp:docPr id="7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EF6C45" w14:textId="77777777" w:rsidR="00B23E4B" w:rsidRDefault="00B23E4B" w:rsidP="007617A8">
    <w:pPr>
      <w:widowControl w:val="0"/>
      <w:autoSpaceDE w:val="0"/>
      <w:autoSpaceDN w:val="0"/>
      <w:adjustRightInd w:val="0"/>
      <w:ind w:left="-851"/>
      <w:rPr>
        <w:rFonts w:ascii="Arial" w:hAnsi="Arial"/>
        <w:b/>
        <w:color w:val="003466"/>
        <w:sz w:val="14"/>
        <w:szCs w:val="14"/>
        <w:lang w:val="en-US"/>
      </w:rPr>
    </w:pPr>
  </w:p>
  <w:p w14:paraId="101969E9" w14:textId="77777777" w:rsidR="00B23E4B" w:rsidRPr="009B63A1" w:rsidRDefault="00B23E4B" w:rsidP="004637CB">
    <w:pPr>
      <w:widowControl w:val="0"/>
      <w:autoSpaceDE w:val="0"/>
      <w:autoSpaceDN w:val="0"/>
      <w:adjustRightInd w:val="0"/>
      <w:rPr>
        <w:rFonts w:ascii="Arial" w:hAnsi="Arial"/>
        <w:color w:val="404040"/>
        <w:sz w:val="16"/>
        <w:szCs w:val="16"/>
        <w:lang w:val="en-US"/>
      </w:rPr>
    </w:pPr>
  </w:p>
  <w:p w14:paraId="3A00D720" w14:textId="77777777" w:rsidR="00B23E4B" w:rsidRDefault="00B23E4B" w:rsidP="00BE1E91">
    <w:pPr>
      <w:widowControl w:val="0"/>
      <w:autoSpaceDE w:val="0"/>
      <w:autoSpaceDN w:val="0"/>
      <w:adjustRightInd w:val="0"/>
      <w:spacing w:line="360" w:lineRule="auto"/>
      <w:jc w:val="right"/>
      <w:rPr>
        <w:rFonts w:ascii="Arial" w:hAnsi="Arial"/>
        <w:b/>
        <w:color w:val="003466"/>
        <w:sz w:val="16"/>
        <w:szCs w:val="16"/>
      </w:rPr>
    </w:pPr>
  </w:p>
  <w:p w14:paraId="4D49CB67" w14:textId="77777777" w:rsidR="00B23E4B" w:rsidRPr="00E41F07" w:rsidRDefault="00B23E4B" w:rsidP="00BE1E91">
    <w:pPr>
      <w:widowControl w:val="0"/>
      <w:autoSpaceDE w:val="0"/>
      <w:autoSpaceDN w:val="0"/>
      <w:adjustRightInd w:val="0"/>
      <w:spacing w:line="360" w:lineRule="auto"/>
      <w:jc w:val="right"/>
      <w:rPr>
        <w:rFonts w:ascii="Arial" w:hAnsi="Arial"/>
        <w:b/>
        <w:color w:val="003466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24BA" w14:textId="77777777" w:rsidR="00BC73CD" w:rsidRDefault="00BC73CD" w:rsidP="0056426B">
    <w:pPr>
      <w:widowControl w:val="0"/>
      <w:tabs>
        <w:tab w:val="left" w:pos="7200"/>
        <w:tab w:val="right" w:pos="7230"/>
      </w:tabs>
      <w:autoSpaceDE w:val="0"/>
      <w:autoSpaceDN w:val="0"/>
      <w:adjustRightInd w:val="0"/>
      <w:spacing w:line="276" w:lineRule="auto"/>
      <w:jc w:val="right"/>
      <w:rPr>
        <w:rFonts w:ascii="Arial" w:hAnsi="Arial"/>
        <w:b/>
        <w:color w:val="003466"/>
        <w:sz w:val="22"/>
        <w:szCs w:val="22"/>
        <w:lang w:val="en-US"/>
      </w:rPr>
    </w:pPr>
    <w:r w:rsidRPr="0056426B">
      <w:rPr>
        <w:noProof/>
        <w:sz w:val="22"/>
        <w:szCs w:val="22"/>
        <w:lang w:eastAsia="en-GB"/>
      </w:rPr>
      <w:drawing>
        <wp:anchor distT="0" distB="0" distL="114300" distR="114300" simplePos="0" relativeHeight="251658240" behindDoc="0" locked="0" layoutInCell="1" allowOverlap="1" wp14:anchorId="75E54871" wp14:editId="7818FAED">
          <wp:simplePos x="0" y="0"/>
          <wp:positionH relativeFrom="margin">
            <wp:align>left</wp:align>
          </wp:positionH>
          <wp:positionV relativeFrom="page">
            <wp:posOffset>550545</wp:posOffset>
          </wp:positionV>
          <wp:extent cx="2159000" cy="797560"/>
          <wp:effectExtent l="0" t="0" r="0" b="2540"/>
          <wp:wrapSquare wrapText="bothSides"/>
          <wp:docPr id="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816220" w14:textId="77777777" w:rsidR="00C85342" w:rsidRPr="00037644" w:rsidRDefault="00C85342" w:rsidP="0056426B">
    <w:pPr>
      <w:widowControl w:val="0"/>
      <w:tabs>
        <w:tab w:val="right" w:pos="7230"/>
      </w:tabs>
      <w:autoSpaceDE w:val="0"/>
      <w:autoSpaceDN w:val="0"/>
      <w:adjustRightInd w:val="0"/>
      <w:spacing w:line="276" w:lineRule="auto"/>
      <w:ind w:left="6555"/>
      <w:jc w:val="right"/>
      <w:rPr>
        <w:rFonts w:ascii="Arial" w:hAnsi="Arial"/>
        <w:color w:val="404040"/>
        <w:sz w:val="16"/>
        <w:szCs w:val="16"/>
        <w:lang w:val="en-US"/>
      </w:rPr>
    </w:pPr>
  </w:p>
  <w:p w14:paraId="3C9E4742" w14:textId="77777777" w:rsidR="006032BC" w:rsidRPr="006032BC" w:rsidRDefault="006032BC" w:rsidP="006032BC">
    <w:pPr>
      <w:widowControl w:val="0"/>
      <w:tabs>
        <w:tab w:val="right" w:pos="7230"/>
      </w:tabs>
      <w:autoSpaceDE w:val="0"/>
      <w:autoSpaceDN w:val="0"/>
      <w:adjustRightInd w:val="0"/>
      <w:spacing w:line="276" w:lineRule="auto"/>
      <w:ind w:left="6555"/>
      <w:rPr>
        <w:rFonts w:ascii="Arial" w:hAnsi="Arial"/>
        <w:color w:val="40404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06F"/>
    <w:multiLevelType w:val="hybridMultilevel"/>
    <w:tmpl w:val="30D4AA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57180"/>
    <w:multiLevelType w:val="hybridMultilevel"/>
    <w:tmpl w:val="10061C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15EC1"/>
    <w:multiLevelType w:val="hybridMultilevel"/>
    <w:tmpl w:val="CD0AA1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E3345F"/>
    <w:multiLevelType w:val="hybridMultilevel"/>
    <w:tmpl w:val="BCA6E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8739D"/>
    <w:multiLevelType w:val="hybridMultilevel"/>
    <w:tmpl w:val="E4B23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A58A9"/>
    <w:multiLevelType w:val="hybridMultilevel"/>
    <w:tmpl w:val="C28E7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C586D"/>
    <w:multiLevelType w:val="hybridMultilevel"/>
    <w:tmpl w:val="B802BA6C"/>
    <w:lvl w:ilvl="0" w:tplc="6102F662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D66AFB"/>
    <w:multiLevelType w:val="hybridMultilevel"/>
    <w:tmpl w:val="9E5823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57C53"/>
    <w:multiLevelType w:val="multilevel"/>
    <w:tmpl w:val="E52AFCD4"/>
    <w:lvl w:ilvl="0">
      <w:start w:val="1"/>
      <w:numFmt w:val="bullet"/>
      <w:lvlText w:val=""/>
      <w:lvlJc w:val="left"/>
      <w:pPr>
        <w:ind w:left="45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D0FDE"/>
    <w:multiLevelType w:val="hybridMultilevel"/>
    <w:tmpl w:val="FF0AAFE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D154B"/>
    <w:multiLevelType w:val="multilevel"/>
    <w:tmpl w:val="4BB275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9255BE3"/>
    <w:multiLevelType w:val="hybridMultilevel"/>
    <w:tmpl w:val="C804C10E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3805037">
    <w:abstractNumId w:val="0"/>
  </w:num>
  <w:num w:numId="2" w16cid:durableId="470943512">
    <w:abstractNumId w:val="2"/>
  </w:num>
  <w:num w:numId="3" w16cid:durableId="776946975">
    <w:abstractNumId w:val="3"/>
  </w:num>
  <w:num w:numId="4" w16cid:durableId="1637098354">
    <w:abstractNumId w:val="5"/>
  </w:num>
  <w:num w:numId="5" w16cid:durableId="1231037065">
    <w:abstractNumId w:val="1"/>
  </w:num>
  <w:num w:numId="6" w16cid:durableId="2116244599">
    <w:abstractNumId w:val="10"/>
  </w:num>
  <w:num w:numId="7" w16cid:durableId="1518809116">
    <w:abstractNumId w:val="4"/>
  </w:num>
  <w:num w:numId="8" w16cid:durableId="1623807773">
    <w:abstractNumId w:val="9"/>
  </w:num>
  <w:num w:numId="9" w16cid:durableId="2016876184">
    <w:abstractNumId w:val="7"/>
  </w:num>
  <w:num w:numId="10" w16cid:durableId="1538156201">
    <w:abstractNumId w:val="11"/>
  </w:num>
  <w:num w:numId="11" w16cid:durableId="1270971998">
    <w:abstractNumId w:val="6"/>
  </w:num>
  <w:num w:numId="12" w16cid:durableId="1401253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C13"/>
    <w:rsid w:val="00005F29"/>
    <w:rsid w:val="00007C9E"/>
    <w:rsid w:val="000205FC"/>
    <w:rsid w:val="0002137D"/>
    <w:rsid w:val="0002268B"/>
    <w:rsid w:val="00032A6D"/>
    <w:rsid w:val="00037644"/>
    <w:rsid w:val="00041FB9"/>
    <w:rsid w:val="00042695"/>
    <w:rsid w:val="000455C5"/>
    <w:rsid w:val="00056898"/>
    <w:rsid w:val="0007453C"/>
    <w:rsid w:val="00074748"/>
    <w:rsid w:val="000A4D35"/>
    <w:rsid w:val="000A5BE9"/>
    <w:rsid w:val="000D1C38"/>
    <w:rsid w:val="000E3D37"/>
    <w:rsid w:val="000E4C87"/>
    <w:rsid w:val="000F229C"/>
    <w:rsid w:val="000F7C5C"/>
    <w:rsid w:val="000F7DEE"/>
    <w:rsid w:val="00101650"/>
    <w:rsid w:val="00104B65"/>
    <w:rsid w:val="0010518D"/>
    <w:rsid w:val="00124F58"/>
    <w:rsid w:val="00125A10"/>
    <w:rsid w:val="0013534C"/>
    <w:rsid w:val="00137011"/>
    <w:rsid w:val="00152821"/>
    <w:rsid w:val="001603AF"/>
    <w:rsid w:val="00166F00"/>
    <w:rsid w:val="00172807"/>
    <w:rsid w:val="001836DF"/>
    <w:rsid w:val="00185E83"/>
    <w:rsid w:val="00193BA6"/>
    <w:rsid w:val="00196579"/>
    <w:rsid w:val="001B5773"/>
    <w:rsid w:val="001C21FD"/>
    <w:rsid w:val="001C323F"/>
    <w:rsid w:val="001D386C"/>
    <w:rsid w:val="001D5EFB"/>
    <w:rsid w:val="001D77D1"/>
    <w:rsid w:val="001E0105"/>
    <w:rsid w:val="001E703B"/>
    <w:rsid w:val="001E7576"/>
    <w:rsid w:val="001F1C13"/>
    <w:rsid w:val="001F5D31"/>
    <w:rsid w:val="0020178C"/>
    <w:rsid w:val="0021104C"/>
    <w:rsid w:val="00212327"/>
    <w:rsid w:val="00225382"/>
    <w:rsid w:val="00230E35"/>
    <w:rsid w:val="0024776B"/>
    <w:rsid w:val="00257D84"/>
    <w:rsid w:val="00270CBF"/>
    <w:rsid w:val="00271F81"/>
    <w:rsid w:val="0027529E"/>
    <w:rsid w:val="00281AF9"/>
    <w:rsid w:val="00287D2A"/>
    <w:rsid w:val="00290399"/>
    <w:rsid w:val="00290DAD"/>
    <w:rsid w:val="00294791"/>
    <w:rsid w:val="002A1E08"/>
    <w:rsid w:val="002A6B34"/>
    <w:rsid w:val="002B0452"/>
    <w:rsid w:val="002B1C2A"/>
    <w:rsid w:val="002B278C"/>
    <w:rsid w:val="002B2CF5"/>
    <w:rsid w:val="002C3C83"/>
    <w:rsid w:val="002C73FB"/>
    <w:rsid w:val="002D0521"/>
    <w:rsid w:val="002E187B"/>
    <w:rsid w:val="0030409B"/>
    <w:rsid w:val="0031071E"/>
    <w:rsid w:val="0031283F"/>
    <w:rsid w:val="0033027A"/>
    <w:rsid w:val="00331E2B"/>
    <w:rsid w:val="00360009"/>
    <w:rsid w:val="003A1620"/>
    <w:rsid w:val="003A5179"/>
    <w:rsid w:val="003B083F"/>
    <w:rsid w:val="003B3D72"/>
    <w:rsid w:val="003B4935"/>
    <w:rsid w:val="003C1EE7"/>
    <w:rsid w:val="003C20B1"/>
    <w:rsid w:val="003C48B3"/>
    <w:rsid w:val="003D2469"/>
    <w:rsid w:val="003F393D"/>
    <w:rsid w:val="004032E1"/>
    <w:rsid w:val="00432437"/>
    <w:rsid w:val="00433365"/>
    <w:rsid w:val="00440B87"/>
    <w:rsid w:val="004621B9"/>
    <w:rsid w:val="004637CB"/>
    <w:rsid w:val="00466FC9"/>
    <w:rsid w:val="004714DB"/>
    <w:rsid w:val="0048689A"/>
    <w:rsid w:val="00492615"/>
    <w:rsid w:val="004B3180"/>
    <w:rsid w:val="004C30AF"/>
    <w:rsid w:val="004D504C"/>
    <w:rsid w:val="004D5BCA"/>
    <w:rsid w:val="004E4AEB"/>
    <w:rsid w:val="004F0094"/>
    <w:rsid w:val="004F7FBC"/>
    <w:rsid w:val="0050016C"/>
    <w:rsid w:val="00507835"/>
    <w:rsid w:val="005115EC"/>
    <w:rsid w:val="00515F12"/>
    <w:rsid w:val="0052563C"/>
    <w:rsid w:val="005320E6"/>
    <w:rsid w:val="005538FD"/>
    <w:rsid w:val="00556215"/>
    <w:rsid w:val="005601A1"/>
    <w:rsid w:val="0056426B"/>
    <w:rsid w:val="005642FC"/>
    <w:rsid w:val="00567BE8"/>
    <w:rsid w:val="00573CC3"/>
    <w:rsid w:val="00582D3E"/>
    <w:rsid w:val="00582ED2"/>
    <w:rsid w:val="00585380"/>
    <w:rsid w:val="005A63E0"/>
    <w:rsid w:val="005C1C39"/>
    <w:rsid w:val="005D3503"/>
    <w:rsid w:val="005E3FC4"/>
    <w:rsid w:val="005E5107"/>
    <w:rsid w:val="005F4CC0"/>
    <w:rsid w:val="005F6CA7"/>
    <w:rsid w:val="006032BC"/>
    <w:rsid w:val="0061333F"/>
    <w:rsid w:val="0061675E"/>
    <w:rsid w:val="00617E0F"/>
    <w:rsid w:val="00646F08"/>
    <w:rsid w:val="00647D06"/>
    <w:rsid w:val="00653AF4"/>
    <w:rsid w:val="006612C4"/>
    <w:rsid w:val="006619EC"/>
    <w:rsid w:val="00670447"/>
    <w:rsid w:val="00677883"/>
    <w:rsid w:val="006860B4"/>
    <w:rsid w:val="00693825"/>
    <w:rsid w:val="006A0155"/>
    <w:rsid w:val="006A25B8"/>
    <w:rsid w:val="006B708F"/>
    <w:rsid w:val="006C31F1"/>
    <w:rsid w:val="006C689B"/>
    <w:rsid w:val="006D1DED"/>
    <w:rsid w:val="006E21C4"/>
    <w:rsid w:val="006E2217"/>
    <w:rsid w:val="006E4077"/>
    <w:rsid w:val="006E4778"/>
    <w:rsid w:val="006F0476"/>
    <w:rsid w:val="006F2043"/>
    <w:rsid w:val="006F3AD5"/>
    <w:rsid w:val="006F5462"/>
    <w:rsid w:val="00703CF6"/>
    <w:rsid w:val="00705077"/>
    <w:rsid w:val="00711C7F"/>
    <w:rsid w:val="00723FE2"/>
    <w:rsid w:val="00745DA0"/>
    <w:rsid w:val="00761755"/>
    <w:rsid w:val="007617A8"/>
    <w:rsid w:val="00763CFF"/>
    <w:rsid w:val="007717A5"/>
    <w:rsid w:val="007736FD"/>
    <w:rsid w:val="0077486B"/>
    <w:rsid w:val="00775B97"/>
    <w:rsid w:val="00793C3C"/>
    <w:rsid w:val="00796194"/>
    <w:rsid w:val="00797729"/>
    <w:rsid w:val="007B0CBC"/>
    <w:rsid w:val="007B29F2"/>
    <w:rsid w:val="007C09EB"/>
    <w:rsid w:val="007D6758"/>
    <w:rsid w:val="007D7460"/>
    <w:rsid w:val="00804364"/>
    <w:rsid w:val="00806B15"/>
    <w:rsid w:val="0081263B"/>
    <w:rsid w:val="00840260"/>
    <w:rsid w:val="008445CF"/>
    <w:rsid w:val="00846B02"/>
    <w:rsid w:val="008502E8"/>
    <w:rsid w:val="00852D37"/>
    <w:rsid w:val="00852DDF"/>
    <w:rsid w:val="008608BF"/>
    <w:rsid w:val="0086536F"/>
    <w:rsid w:val="0086641F"/>
    <w:rsid w:val="00882AE6"/>
    <w:rsid w:val="00885FBD"/>
    <w:rsid w:val="0089693C"/>
    <w:rsid w:val="008976E3"/>
    <w:rsid w:val="008A3A42"/>
    <w:rsid w:val="008B7BBA"/>
    <w:rsid w:val="008C398D"/>
    <w:rsid w:val="008F08F0"/>
    <w:rsid w:val="008F0E1C"/>
    <w:rsid w:val="00900C3E"/>
    <w:rsid w:val="00900F8D"/>
    <w:rsid w:val="00902B5F"/>
    <w:rsid w:val="00904353"/>
    <w:rsid w:val="00904B7E"/>
    <w:rsid w:val="00916312"/>
    <w:rsid w:val="009206AD"/>
    <w:rsid w:val="0092110E"/>
    <w:rsid w:val="009377A4"/>
    <w:rsid w:val="00946A57"/>
    <w:rsid w:val="00953C36"/>
    <w:rsid w:val="0096121B"/>
    <w:rsid w:val="009737BF"/>
    <w:rsid w:val="00975368"/>
    <w:rsid w:val="0098492B"/>
    <w:rsid w:val="00996E6B"/>
    <w:rsid w:val="009A38AF"/>
    <w:rsid w:val="009A7EDE"/>
    <w:rsid w:val="009B3A5B"/>
    <w:rsid w:val="009B63A1"/>
    <w:rsid w:val="009B700D"/>
    <w:rsid w:val="009B7CB8"/>
    <w:rsid w:val="009C0116"/>
    <w:rsid w:val="009C0873"/>
    <w:rsid w:val="009C1FF5"/>
    <w:rsid w:val="009D2932"/>
    <w:rsid w:val="009F0086"/>
    <w:rsid w:val="00A07F6A"/>
    <w:rsid w:val="00A11E5F"/>
    <w:rsid w:val="00A129D1"/>
    <w:rsid w:val="00A12B68"/>
    <w:rsid w:val="00A13EBA"/>
    <w:rsid w:val="00A202DB"/>
    <w:rsid w:val="00A20850"/>
    <w:rsid w:val="00A6002C"/>
    <w:rsid w:val="00A62F5D"/>
    <w:rsid w:val="00A63C6A"/>
    <w:rsid w:val="00A67CA8"/>
    <w:rsid w:val="00A73C39"/>
    <w:rsid w:val="00A82934"/>
    <w:rsid w:val="00A85AAF"/>
    <w:rsid w:val="00A86D80"/>
    <w:rsid w:val="00A91D6D"/>
    <w:rsid w:val="00A95532"/>
    <w:rsid w:val="00A96D7D"/>
    <w:rsid w:val="00AA3A94"/>
    <w:rsid w:val="00AB1006"/>
    <w:rsid w:val="00AB2198"/>
    <w:rsid w:val="00AB70CD"/>
    <w:rsid w:val="00AC3420"/>
    <w:rsid w:val="00AE220F"/>
    <w:rsid w:val="00AF0CDC"/>
    <w:rsid w:val="00AF3EC7"/>
    <w:rsid w:val="00B00876"/>
    <w:rsid w:val="00B0138A"/>
    <w:rsid w:val="00B02A2D"/>
    <w:rsid w:val="00B05CC4"/>
    <w:rsid w:val="00B23E4B"/>
    <w:rsid w:val="00B34310"/>
    <w:rsid w:val="00B41D7E"/>
    <w:rsid w:val="00B6277C"/>
    <w:rsid w:val="00B644DB"/>
    <w:rsid w:val="00B74E61"/>
    <w:rsid w:val="00B84FBD"/>
    <w:rsid w:val="00B8720F"/>
    <w:rsid w:val="00BA0B2B"/>
    <w:rsid w:val="00BA0C8D"/>
    <w:rsid w:val="00BB2663"/>
    <w:rsid w:val="00BC1AE4"/>
    <w:rsid w:val="00BC65CB"/>
    <w:rsid w:val="00BC6B56"/>
    <w:rsid w:val="00BC7077"/>
    <w:rsid w:val="00BC73CD"/>
    <w:rsid w:val="00BD0920"/>
    <w:rsid w:val="00BD24CB"/>
    <w:rsid w:val="00BD303D"/>
    <w:rsid w:val="00BD5FB5"/>
    <w:rsid w:val="00BE1E91"/>
    <w:rsid w:val="00BE35B6"/>
    <w:rsid w:val="00C01078"/>
    <w:rsid w:val="00C05024"/>
    <w:rsid w:val="00C14FC6"/>
    <w:rsid w:val="00C1634B"/>
    <w:rsid w:val="00C20DCB"/>
    <w:rsid w:val="00C23480"/>
    <w:rsid w:val="00C24702"/>
    <w:rsid w:val="00C26511"/>
    <w:rsid w:val="00C27C75"/>
    <w:rsid w:val="00C34351"/>
    <w:rsid w:val="00C360C8"/>
    <w:rsid w:val="00C41300"/>
    <w:rsid w:val="00C44621"/>
    <w:rsid w:val="00C51E42"/>
    <w:rsid w:val="00C53620"/>
    <w:rsid w:val="00C600F8"/>
    <w:rsid w:val="00C80441"/>
    <w:rsid w:val="00C85342"/>
    <w:rsid w:val="00C91B13"/>
    <w:rsid w:val="00CA087D"/>
    <w:rsid w:val="00CA133B"/>
    <w:rsid w:val="00CA463C"/>
    <w:rsid w:val="00CA5292"/>
    <w:rsid w:val="00CB17F0"/>
    <w:rsid w:val="00CB6A74"/>
    <w:rsid w:val="00CC1981"/>
    <w:rsid w:val="00CC3364"/>
    <w:rsid w:val="00D00C54"/>
    <w:rsid w:val="00D12B71"/>
    <w:rsid w:val="00D25669"/>
    <w:rsid w:val="00D258EB"/>
    <w:rsid w:val="00D41773"/>
    <w:rsid w:val="00D47102"/>
    <w:rsid w:val="00D50B97"/>
    <w:rsid w:val="00D51007"/>
    <w:rsid w:val="00D552C2"/>
    <w:rsid w:val="00D61A26"/>
    <w:rsid w:val="00D63CF9"/>
    <w:rsid w:val="00D7701F"/>
    <w:rsid w:val="00D86311"/>
    <w:rsid w:val="00DB0E3F"/>
    <w:rsid w:val="00DB60A2"/>
    <w:rsid w:val="00DC12B2"/>
    <w:rsid w:val="00DD3ABC"/>
    <w:rsid w:val="00DF0808"/>
    <w:rsid w:val="00DF2307"/>
    <w:rsid w:val="00DF4D21"/>
    <w:rsid w:val="00E01F6E"/>
    <w:rsid w:val="00E236D7"/>
    <w:rsid w:val="00E24CCB"/>
    <w:rsid w:val="00E26974"/>
    <w:rsid w:val="00E33ADC"/>
    <w:rsid w:val="00E41F07"/>
    <w:rsid w:val="00E52D7D"/>
    <w:rsid w:val="00E61972"/>
    <w:rsid w:val="00E65248"/>
    <w:rsid w:val="00E672C3"/>
    <w:rsid w:val="00E746DF"/>
    <w:rsid w:val="00E95D61"/>
    <w:rsid w:val="00ED14AB"/>
    <w:rsid w:val="00EE29F2"/>
    <w:rsid w:val="00EE77FE"/>
    <w:rsid w:val="00EE7A5B"/>
    <w:rsid w:val="00F0076F"/>
    <w:rsid w:val="00F054B1"/>
    <w:rsid w:val="00F139E1"/>
    <w:rsid w:val="00F16CDA"/>
    <w:rsid w:val="00F207EF"/>
    <w:rsid w:val="00F20E1D"/>
    <w:rsid w:val="00F27386"/>
    <w:rsid w:val="00F342A2"/>
    <w:rsid w:val="00F357C5"/>
    <w:rsid w:val="00F37841"/>
    <w:rsid w:val="00F462EE"/>
    <w:rsid w:val="00F46CCA"/>
    <w:rsid w:val="00F508D0"/>
    <w:rsid w:val="00F65BE0"/>
    <w:rsid w:val="00F664DD"/>
    <w:rsid w:val="00F66934"/>
    <w:rsid w:val="00F718AF"/>
    <w:rsid w:val="00F75FF1"/>
    <w:rsid w:val="00F80F71"/>
    <w:rsid w:val="00F81647"/>
    <w:rsid w:val="00F87F93"/>
    <w:rsid w:val="00F92C65"/>
    <w:rsid w:val="00F92CA6"/>
    <w:rsid w:val="00FA048E"/>
    <w:rsid w:val="00FA5A02"/>
    <w:rsid w:val="00FB7996"/>
    <w:rsid w:val="00FC08A4"/>
    <w:rsid w:val="00FD1F5B"/>
    <w:rsid w:val="00FD479A"/>
    <w:rsid w:val="00F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3C512E"/>
  <w14:defaultImageDpi w14:val="300"/>
  <w15:chartTrackingRefBased/>
  <w15:docId w15:val="{D0A40ABC-B7B3-48EA-AA95-FD221596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F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5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D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E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1E91"/>
  </w:style>
  <w:style w:type="paragraph" w:styleId="Footer">
    <w:name w:val="footer"/>
    <w:basedOn w:val="Normal"/>
    <w:link w:val="FooterChar"/>
    <w:uiPriority w:val="99"/>
    <w:unhideWhenUsed/>
    <w:rsid w:val="00BE1E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1E91"/>
  </w:style>
  <w:style w:type="paragraph" w:styleId="BalloonText">
    <w:name w:val="Balloon Text"/>
    <w:basedOn w:val="Normal"/>
    <w:link w:val="BalloonTextChar"/>
    <w:uiPriority w:val="99"/>
    <w:semiHidden/>
    <w:unhideWhenUsed/>
    <w:rsid w:val="00BE1E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E1E91"/>
    <w:rPr>
      <w:rFonts w:ascii="Lucida Grande" w:hAnsi="Lucida Grande" w:cs="Lucida Grande"/>
      <w:sz w:val="18"/>
      <w:szCs w:val="18"/>
    </w:rPr>
  </w:style>
  <w:style w:type="character" w:styleId="Hyperlink">
    <w:name w:val="Hyperlink"/>
    <w:uiPriority w:val="99"/>
    <w:unhideWhenUsed/>
    <w:rsid w:val="002B278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54B1"/>
    <w:pPr>
      <w:ind w:left="720"/>
      <w:contextualSpacing/>
    </w:pPr>
    <w:rPr>
      <w:rFonts w:ascii="Times New Roman" w:eastAsia="Times New Roman" w:hAnsi="Times New Roman"/>
      <w:szCs w:val="20"/>
      <w:lang w:eastAsia="en-GB"/>
    </w:rPr>
  </w:style>
  <w:style w:type="table" w:styleId="TableGrid">
    <w:name w:val="Table Grid"/>
    <w:basedOn w:val="TableNormal"/>
    <w:rsid w:val="00F054B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7736F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A0B2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96E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E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E6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E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E6B"/>
    <w:rPr>
      <w:b/>
      <w:bCs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84F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D05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47D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C398D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39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398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398D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9849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6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sherpa.ac.uk/juliet/index.php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zsms\AppData\Local\Microsoft\Windows\Temporary%20Internet%20Files\Content.IE5\NI5WDS9K\UoN_Letterhead%20NEW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8:21:27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0 805 24575,'0'6'0,"1"0"0,-1 1 0,2-1 0,-1 0 0,0 0 0,1-1 0,0 1 0,6 10 0,-7-13 0,0 0 0,1 0 0,0-1 0,0 1 0,0 0 0,0-1 0,0 0 0,1 1 0,-1-1 0,1 0 0,-1 0 0,1 0 0,0-1 0,-1 1 0,1-1 0,0 1 0,0-1 0,4 1 0,5 0 0,0 0 0,0-1 0,1-1 0,-1 1 0,1-2 0,-1 0 0,19-4 0,-26 4 0,1 0 0,-1-1 0,0 1 0,1-1 0,-1-1 0,0 1 0,0-1 0,0 0 0,-1 0 0,1 0 0,-1 0 0,1-1 0,-1 0 0,0 0 0,-1 0 0,1 0 0,-1-1 0,5-7 0,20-32 0,-24 38 0,1 0 0,-1 0 0,-1 0 0,1 0 0,-1 0 0,0-1 0,0 0 0,-1 1 0,0-1 0,0 0 0,1-9 0,6-141 0,0 14 0,-5 43 0,-2 87 0,1-1 0,0 1 0,1 0 0,6-15 0,8-33 0,-35 117 0,13-8 0,2-1 0,5 73 0,-2-113 0,1 0 0,-1-1 0,1 0 0,0 1 0,1-1 0,-1 0 0,1 0 0,0 0 0,1 0 0,-1-1 0,1 1 0,8 7 0,6 6 0,41 33 0,-4-5 0,-46-39 0,1-1 0,0 1 0,0-1 0,17 8 0,-15-9 0,-1 1 0,1 0 0,17 15 0,-24-18 0,-1 0 0,1 0 0,1-1 0,-1 0 0,11 4 0,-14-6 0,0 0 0,0 0 0,1 0 0,-1 0 0,0-1 0,1 1 0,-1-1 0,1 1 0,-1-1 0,1 0 0,-1 0 0,0 0 0,1-1 0,-1 1 0,1-1 0,3 0 0,-6 1 0,0-1 0,1 1 0,-1-1 0,0 1 0,0 0 0,1-1 0,-1 1 0,0-1 0,0 1 0,0 0 0,1-1 0,-1 1 0,0-1 0,0 1 0,0-1 0,0 1 0,0-1 0,0 1 0,0-1 0,0 1 0,0-1 0,0 1 0,0 0 0,0-1 0,-1 1 0,1-1 0,0 1 0,0-1 0,0 1 0,0 0 0,-1-1 0,1 1 0,0-1 0,-1 1 0,1 0 0,0-1 0,-1 1 0,1 0 0,0-1 0,-1 1 0,1 0 0,-1-1 0,-20-17 0,17 15 0,-9-7 0,-1 1 0,-1 0 0,-23-10 0,-27-17 0,43 23 0,0 1 0,0 0 0,-34-10 0,-30-16 0,81 36 0,1 0 0,-1-1 0,0 2 0,1-1 0,-1 0 0,0 1 0,0 0 0,0 0 0,0 1 0,0-1 0,0 1 0,0 0 0,0 1 0,-10 1 0,12-1 0,0 0 0,0 0 0,0 0 0,1 1 0,-1-1 0,0 1 0,1 0 0,-1 0 0,1 0 0,0 0 0,0 0 0,-1 0 0,1 1 0,1-1 0,-1 1 0,0-1 0,1 1 0,-1 0 0,1 0 0,0 0 0,0-1 0,0 1 0,0 0 0,0 0 0,0 5 0,0-4 0,1 0 0,-1 0 0,1 0 0,0 0 0,0 0 0,0 0 0,0 1 0,1-1 0,0 0 0,0 0 0,0 0 0,0 0 0,2 4 0,-2-6 0,0-1 0,1 1 0,-1 0 0,0-1 0,1 1 0,-1-1 0,1 0 0,0 1 0,-1-1 0,1 0 0,0 0 0,0 0 0,0 0 0,0 0 0,0-1 0,0 1 0,0 0 0,0-1 0,0 1 0,0-1 0,0 0 0,0 0 0,0 0 0,0 0 0,0 0 0,0 0 0,4-2 0,209-41 0,-201 41 0,-1-2 0,0 0 0,15-6 0,-17 6 0,0 0 0,-1 0 0,1 1 0,1 1 0,14-2 0,-22 3 0,1 1 0,0-1 0,-1 0 0,1 0 0,-1 0 0,1-1 0,-1 1 0,0-1 0,1 0 0,-1-1 0,0 1 0,5-5 0,1-1 0,-1-1 0,-1 0 0,10-13 0,8-7 0,-25 27 0,5-4 0,0-1 0,-1 1 0,0-1 0,0 0 0,7-13 0,-11 18 0,-1 1 0,1-1 0,-1 1 0,1-1 0,-1 1 0,0-1 0,0 1 0,0-1 0,0 1 0,0-1 0,0 0 0,0 1 0,0-1 0,0 1 0,-1-1 0,1 1 0,-1-1 0,1 1 0,-1 0 0,1-1 0,-1 1 0,0-1 0,0 1 0,0 0 0,0 0 0,0-1 0,0 1 0,0 0 0,0 0 0,0 0 0,-1 0 0,1 0 0,0 1 0,0-1 0,-1 0 0,1 1 0,-1-1 0,1 1 0,-1-1 0,-1 0 0,-8-2 0,-1 1 0,0 0 0,0 0 0,0 2 0,0-1 0,0 1 0,-19 3 0,27-3 0,30 1 0,0 0 0,41 8 0,-30-3 0,53 1 0,-85-6 0,1-1 0,-1 0 0,0 0 0,1-1 0,-1 1 0,1-1 0,-1 0 0,1-1 0,-1 1 0,0-1 0,0 0 0,0 0 0,0-1 0,0 1 0,-1-1 0,1 0 0,-1-1 0,6-4 0,-10 8 0,0 0 0,1 0 0,-1 0 0,0 1 0,1-1 0,-1 0 0,0 0 0,1 0 0,-1 0 0,0 0 0,0 1 0,1-1 0,-1 0 0,0 0 0,0 0 0,1 1 0,-1-1 0,0 0 0,0 0 0,0 1 0,1-1 0,-1 0 0,0 1 0,0-1 0,0 0 0,0 1 0,0-1 0,0 0 0,0 0 0,0 1 0,1-1 0,-1 0 0,0 1 0,0-1 0,-1 0 0,1 1 0,0-1 0,0 0 0,0 1 0,0-1 0,0 1 0,3 26 0,-2-15 0,6 24 0,15 42 0,5 26 0,-27-100 0,1-1 0,0 1 0,0-1 0,0 1 0,1-1 0,-1 0 0,1 1 0,-1-1 0,1 0 0,0 0 0,3 3 0,-4-5 0,0 0 0,0 0 0,1 0 0,-1 0 0,0-1 0,0 1 0,0 0 0,1-1 0,-1 1 0,0-1 0,0 0 0,1 1 0,-1-1 0,0 0 0,1 0 0,-1 0 0,0 0 0,1 0 0,-1 0 0,1 0 0,-1 0 0,0-1 0,1 1 0,-1 0 0,0-1 0,0 1 0,1-1 0,-1 1 0,0-1 0,0 0 0,0 0 0,2-1 0,29-21 0,57-53 0,6-6 0,-88 77 0,-1 0 0,1 0 0,-1-1 0,0 0 0,-1 0 0,1-1 0,-1 1 0,-1-1 0,1 0 0,-1 0 0,0-1 0,-1 1 0,0-1 0,0 0 0,-1 0 0,0 0 0,0 0 0,0 0 0,-1-1 0,-1-14 0,0-31 0,-2 194 0,4 74 0,-2-209 0,0-1 0,1 0 0,-1 1 0,1-1 0,1 0 0,-1 0 0,0 1 0,1-1 0,0 0 0,0 0 0,0-1 0,0 1 0,4 4 0,-3-5 0,0-1 0,0 0 0,0 0 0,0 0 0,0 0 0,0 0 0,0-1 0,1 0 0,-1 1 0,0-1 0,1 0 0,0-1 0,-1 1 0,1 0 0,-1-1 0,5 0 0,7 1 0,1-1 0,-1-1 0,0 0 0,18-3 0,-27 2 0,1 0 0,-1 0 0,1-1 0,-1 1 0,0-1 0,0-1 0,0 1 0,-1-1 0,1 0 0,-1 0 0,8-9 0,66-63 0,-48 48 0,-19 18 0,0 0 0,-1-1 0,0-1 0,0 1 0,-2-2 0,1 1 0,9-19 0,-14 19 0,0-1 0,-1 0 0,0 0 0,0 0 0,-2 0 0,3-26 0,-6-85 0,-1 54 0,2 40 0,0 23 0,0 21 0,-1 74 0,3 100 0,8-114 0,-6-47 0,3 45 0,-12 118 0,2-156 0,-2-1 0,-1 1 0,-17 51 0,19-72 0,0-1 0,-1 1 0,0-1 0,-1 0 0,-1 0 0,0-1 0,-1 1 0,0-2 0,0 1 0,-1-1 0,-12 10 0,20-19 0,-1 0 0,0 0 0,1 0 0,-1-1 0,0 1 0,0-1 0,1 1 0,-1-1 0,0 0 0,0 1 0,0-1 0,0 0 0,0 0 0,1-1 0,-1 1 0,0 0 0,0 0 0,0-1 0,0 1 0,1-1 0,-1 0 0,0 0 0,1 1 0,-1-1 0,0 0 0,1 0 0,-1 0 0,1-1 0,0 1 0,-1 0 0,1-1 0,-2-1 0,-2-2 0,1 0 0,0 0 0,-1 0 0,2-1 0,-1 1 0,1-1 0,-6-12 0,5-1 0,1 0 0,0-1 0,2 1 0,0 0 0,1-1 0,3-25 0,0-14 0,-4-16 0,3-68 0,0 133 0,0-1 0,1 1 0,0-1 0,1 1 0,0 0 0,1 0 0,0 0 0,1 1 0,7-10 0,10-20 0,-16 28 0,-1 1 0,1 1 0,1-1 0,0 1 0,0 1 0,1-1 0,10-6 0,72-48 0,-70 49 0,9-4 0,0 0 0,1 2 0,56-21 0,-57 29 0,-1 1 0,1 2 0,0 1 0,53-1 0,-64 3 0,-19 1 0,0 1 0,0 0 0,0 0 0,0 0 0,0 0 0,0 0 0,0-1 0,0 1 0,0 0 0,0 0 0,0 0 0,0 0 0,0-1 0,0 1 0,0 0 0,0 0 0,0 0 0,0 0 0,0-1 0,0 1 0,0 0 0,0 0 0,0 0 0,0 0 0,0-1 0,0 1 0,0 0 0,0 0 0,0 0 0,-1 0 0,1 0 0,0 0 0,0-1 0,0 1 0,0 0 0,0 0 0,0 0 0,-1 0 0,1 0 0,0 0 0,0 0 0,0 0 0,0 0 0,-1 0 0,1 0 0,0 0 0,-32-11 0,24 10 0,-65-4 0,65 4 0,0 1 0,0 1 0,0-1 0,0 1 0,1 1 0,-15 3 0,20-3 0,-1 0 0,0 0 0,1 0 0,-1 1 0,1-1 0,0 1 0,0-1 0,0 1 0,0 0 0,0 0 0,0 0 0,1 0 0,-1 0 0,1 0 0,0 0 0,0 0 0,0 0 0,0 5 0,-3 8 0,2 0 0,-2 21 0,3-19 0,-1-6 0,1-1 0,1 0 0,0 1 0,1-1 0,0 1 0,0-1 0,4 13 0,-4-22 0,-1-1 0,1 1 0,0-1 0,0 1 0,0-1 0,0 1 0,0-1 0,0 0 0,0 1 0,0-1 0,1 0 0,-1 0 0,0 0 0,1 0 0,-1 0 0,1 0 0,-1 0 0,1-1 0,-1 1 0,1-1 0,0 1 0,-1-1 0,1 1 0,0-1 0,-1 0 0,1 0 0,0 0 0,-1 0 0,1 0 0,3 0 0,-2-1 0,0 1 0,0-1 0,0 0 0,0 0 0,0-1 0,0 1 0,0 0 0,0-1 0,0 0 0,0 0 0,-1 0 0,1 0 0,-1 0 0,1 0 0,1-3 0,17-22 0,-11 16 0,-1 0 0,0-1 0,-1 0 0,0 0 0,-1-1 0,-1 0 0,7-19 0,-12 31 0,-1-1 0,0 1 0,1 0 0,-1-1 0,1 1 0,-1 0 0,1 0 0,-1 0 0,1 0 0,0-1 0,0 1 0,0 0 0,-1 0 0,1 0 0,0 0 0,0 1 0,0-1 0,2-1 0,-2 2 0,0 0 0,0-1 0,0 1 0,0 0 0,0 0 0,0 0 0,0 1 0,-1-1 0,1 0 0,0 0 0,0 0 0,0 1 0,0-1 0,0 0 0,-1 1 0,1-1 0,0 1 0,0-1 0,-1 1 0,1-1 0,1 1 0,5 6 0,0 1 0,-1-1 0,1 1 0,6 11 0,2 3 0,-7-13 0,0-1 0,1 1 0,-1 1 0,-1 0 0,0 0 0,-1 0 0,1 1 0,-2 0 0,6 16 0,-6-18 0,-2-12 0,1-28 0,0-1 0,0 21 0,1 0 0,-1 0 0,9-12 0,-7 14 0,-1 0 0,0-1 0,-1 1 0,4-13 0,-7 16 0,5-15 0,-1 0 0,-1 0 0,2-26 0,14 186 0,-18-114 0,1-1 0,1 1 0,10 30 0,2 13 0,8 66 0,-23-250 0,-1-228 0,0 338 0,1 0 0,-1-1 0,2 1 0,-1 0 0,0-1 0,1 1 0,1 0 0,-1 0 0,1 0 0,-1 0 0,2 1 0,-1-1 0,1 1 0,0 0 0,0 0 0,0 0 0,0 1 0,1-1 0,0 1 0,0 0 0,0 0 0,1 1 0,-1 0 0,1-1 0,0 2 0,0-1 0,0 1 0,0 0 0,0 0 0,0 1 0,1 0 0,-1 0 0,0 0 0,1 1 0,-1 0 0,1 0 0,-1 0 0,1 1 0,-1 0 0,9 3 0,-3 0 0,0 1 0,0 0 0,0 0 0,0 2 0,-1-1 0,0 1 0,15 14 0,-20-15 0,0 0 0,0 0 0,0 1 0,-1-1 0,0 1 0,0 1 0,-1-1 0,0 1 0,0 0 0,-1 0 0,0 0 0,2 11 0,14 29 0,-15-40 0,0-1 0,-1 1 0,0 0 0,0 0 0,1 11 0,-2 16 0,4 24 0,-6-57 0,1 1 0,0 0 0,-1-1 0,1 1 0,0 0 0,0-1 0,1 1 0,-1-1 0,0 1 0,1-1 0,0 0 0,-1 1 0,1-1 0,0 0 0,0 0 0,3 2 0,4 0 0,-8-6 0,-2 1 0,0 0 0,0 0 0,-1 0 0,1 1 0,0-1 0,0 0 0,0 1 0,-1-1 0,1 1 0,-1-1 0,1 1 0,-3-1 0,-6 0 0,0 0 0,-1 0 0,1 1 0,0 0 0,-1 1 0,1 0 0,0 1 0,0 0 0,0 1 0,0 0 0,0 0 0,1 1 0,-1 0 0,1 1 0,0 0 0,0 0 0,-14 13 0,8-9 0,1-1 0,-1 0 0,-1-1 0,-25 8 0,-7 3 0,-74 25 0,31-13 0,-40 10 0,31-11 0,50-12 0,31-9 0,-1-1 0,0-1 0,-1-1 0,1 0 0,-30 1 0,-10-6 0,43-1 0,-1 1 0,1 0 0,0 1 0,-1 1 0,-27 7 0,12 0 0,0-1 0,-1-2 0,-63 4 0,-106-11 0,83-1 0,78 2 0,-1 1 0,-62 11 0,85-9 0,0 1 0,0 1 0,1 1 0,-1 1 0,-26 13 0,15-6 0,0-2 0,-1-1 0,-62 12 0,88-21 0,-14 2 0,0 1 0,0 1 0,1 0 0,-29 15 0,22-10 0,0-1 0,-1-1 0,0-2 0,-1 0 0,-36 3 0,8 0 0,24-5 0,-52 0 0,50-4 0,-48 8 0,37-4 76,-12 3-1517,44-4-5385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EF433D0ED5FE47A766ECF7B5B35395" ma:contentTypeVersion="5" ma:contentTypeDescription="Create a new document." ma:contentTypeScope="" ma:versionID="ac2195680ff2510afa25f321cbf1f7ac">
  <xsd:schema xmlns:xsd="http://www.w3.org/2001/XMLSchema" xmlns:xs="http://www.w3.org/2001/XMLSchema" xmlns:p="http://schemas.microsoft.com/office/2006/metadata/properties" xmlns:ns2="3e13d111-194f-46b7-9f3a-0b22d9a5dd76" xmlns:ns3="5f727c75-887a-4743-b86f-092f0d48dd71" targetNamespace="http://schemas.microsoft.com/office/2006/metadata/properties" ma:root="true" ma:fieldsID="b7581a17240e23053568bfb9f4600da8" ns2:_="" ns3:_="">
    <xsd:import namespace="3e13d111-194f-46b7-9f3a-0b22d9a5dd76"/>
    <xsd:import namespace="5f727c75-887a-4743-b86f-092f0d48dd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3d111-194f-46b7-9f3a-0b22d9a5d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27c75-887a-4743-b86f-092f0d48dd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B843E6-7DD7-4A72-ABF7-084F66E6B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071227-74F7-407F-9AEC-865D101A4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3d111-194f-46b7-9f3a-0b22d9a5dd76"/>
    <ds:schemaRef ds:uri="5f727c75-887a-4743-b86f-092f0d48dd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2092D5-1824-46F1-97E7-49ADAC6E5F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725966-D310-4FD9-9311-61ADFD10D5B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UoN_Letterhead NEW.dot</Template>
  <TotalTime>45</TotalTime>
  <Pages>4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Jaywing.</Company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Skelton Sarah</dc:creator>
  <cp:keywords/>
  <dc:description/>
  <cp:lastModifiedBy>Aryan Sunil</cp:lastModifiedBy>
  <cp:revision>4</cp:revision>
  <dcterms:created xsi:type="dcterms:W3CDTF">2025-10-14T17:57:00Z</dcterms:created>
  <dcterms:modified xsi:type="dcterms:W3CDTF">2025-10-14T19:00:00Z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0x0101001DEF433D0ED5FE47A766ECF7B5B35395</vt:lpwstr>
  </property>
</Properties>
</file>